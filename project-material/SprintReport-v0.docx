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800CC" w14:textId="77777777" w:rsidR="00831EFE" w:rsidRDefault="00831EFE" w:rsidP="00705B2A">
      <w:pPr>
        <w:pStyle w:val="a4"/>
        <w:jc w:val="right"/>
        <w:rPr>
          <w:caps w:val="0"/>
        </w:rPr>
      </w:pPr>
    </w:p>
    <w:p w14:paraId="48D2F5E6" w14:textId="6F9F7DBF" w:rsidR="00961596" w:rsidRPr="00705B2A" w:rsidRDefault="00EA03E9" w:rsidP="00705B2A">
      <w:pPr>
        <w:pStyle w:val="a4"/>
        <w:jc w:val="right"/>
        <w:rPr>
          <w:caps w:val="0"/>
        </w:rPr>
      </w:pPr>
      <w:r>
        <w:rPr>
          <w:caps w:val="0"/>
        </w:rPr>
        <w:t>Online Social Bookstore Application</w:t>
      </w:r>
    </w:p>
    <w:p w14:paraId="603041C2" w14:textId="77777777" w:rsidR="007E03B8" w:rsidRPr="000E23AC" w:rsidRDefault="008B796E" w:rsidP="000E23AC">
      <w:pPr>
        <w:pStyle w:val="a4"/>
        <w:jc w:val="right"/>
        <w:rPr>
          <w:caps w:val="0"/>
        </w:rPr>
      </w:pPr>
      <w:r>
        <w:rPr>
          <w:caps w:val="0"/>
        </w:rPr>
        <w:t xml:space="preserve">Sprint </w:t>
      </w:r>
      <w:r w:rsidR="000E23AC">
        <w:rPr>
          <w:caps w:val="0"/>
        </w:rPr>
        <w:t>Report</w:t>
      </w:r>
    </w:p>
    <w:p w14:paraId="5D664746" w14:textId="6DF464E8" w:rsidR="00985453" w:rsidRPr="00A7411D" w:rsidRDefault="00000000" w:rsidP="00985453">
      <w:pPr>
        <w:pStyle w:val="a5"/>
        <w:rPr>
          <w:caps w:val="0"/>
          <w:sz w:val="32"/>
          <w:szCs w:val="32"/>
        </w:rPr>
      </w:pPr>
      <w:r>
        <w:rPr>
          <w:caps w:val="0"/>
          <w:sz w:val="32"/>
          <w:szCs w:val="32"/>
          <w:lang w:val="el-GR"/>
        </w:rPr>
        <w:pict w14:anchorId="1A6FE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234.75pt">
            <v:imagedata r:id="rId8" o:title=""/>
          </v:shape>
        </w:pict>
      </w:r>
    </w:p>
    <w:p w14:paraId="528342D6" w14:textId="1459D775" w:rsidR="00985453" w:rsidRPr="00831EFE" w:rsidRDefault="00985453" w:rsidP="00985453">
      <w:pPr>
        <w:pStyle w:val="a4"/>
        <w:rPr>
          <w:lang w:val="el-GR"/>
        </w:rPr>
      </w:pPr>
      <w:r>
        <w:t>TEAM</w:t>
      </w:r>
    </w:p>
    <w:p w14:paraId="4FF40C66" w14:textId="247157FE" w:rsidR="00DB7FEA" w:rsidRPr="001901A8" w:rsidRDefault="00985453" w:rsidP="00DB7FEA">
      <w:pPr>
        <w:pStyle w:val="a5"/>
        <w:rPr>
          <w:caps w:val="0"/>
          <w:sz w:val="32"/>
          <w:szCs w:val="32"/>
        </w:rPr>
        <w:sectPr w:rsidR="00DB7FEA" w:rsidRPr="001901A8" w:rsidSect="00DB7FEA">
          <w:footerReference w:type="even" r:id="rId9"/>
          <w:pgSz w:w="12240" w:h="15840" w:code="1"/>
          <w:pgMar w:top="1440" w:right="1440" w:bottom="1440" w:left="1440" w:header="720" w:footer="720" w:gutter="0"/>
          <w:cols w:space="720"/>
          <w:vAlign w:val="center"/>
        </w:sectPr>
      </w:pPr>
      <w:r>
        <w:rPr>
          <w:caps w:val="0"/>
          <w:sz w:val="32"/>
          <w:szCs w:val="32"/>
          <w:lang w:val="el-GR"/>
        </w:rPr>
        <w:t>Ιωάννης Τσόχλας ΑΜ</w:t>
      </w:r>
      <w:r w:rsidRPr="00985453">
        <w:rPr>
          <w:caps w:val="0"/>
          <w:sz w:val="32"/>
          <w:szCs w:val="32"/>
          <w:lang w:val="el-GR"/>
        </w:rPr>
        <w:t>:4993</w:t>
      </w:r>
      <w:r w:rsidR="00DB7FEA">
        <w:rPr>
          <w:caps w:val="0"/>
          <w:sz w:val="32"/>
          <w:szCs w:val="32"/>
          <w:lang w:val="el-GR"/>
        </w:rPr>
        <w:t xml:space="preserve">                                      </w:t>
      </w:r>
      <w:r w:rsidR="00DB7FEA" w:rsidRPr="00DB7FEA">
        <w:rPr>
          <w:sz w:val="32"/>
          <w:szCs w:val="32"/>
          <w:lang w:val="el-GR"/>
        </w:rPr>
        <w:t xml:space="preserve"> </w:t>
      </w:r>
      <w:r w:rsidR="00DB7FEA">
        <w:rPr>
          <w:caps w:val="0"/>
          <w:sz w:val="32"/>
          <w:szCs w:val="32"/>
          <w:lang w:val="el-GR"/>
        </w:rPr>
        <w:t>Κωσταντίνος Λαμανιάκου ΑΜ</w:t>
      </w:r>
      <w:r w:rsidR="00DB7FEA" w:rsidRPr="00985453">
        <w:rPr>
          <w:caps w:val="0"/>
          <w:sz w:val="32"/>
          <w:szCs w:val="32"/>
          <w:lang w:val="el-GR"/>
        </w:rPr>
        <w:t>:5110</w:t>
      </w:r>
      <w:r w:rsidR="00DB7FEA">
        <w:rPr>
          <w:caps w:val="0"/>
          <w:sz w:val="32"/>
          <w:szCs w:val="32"/>
        </w:rPr>
        <w:t xml:space="preserve"> </w:t>
      </w:r>
      <w:r w:rsidR="00DB7FEA">
        <w:rPr>
          <w:caps w:val="0"/>
          <w:sz w:val="32"/>
          <w:szCs w:val="32"/>
          <w:lang w:val="el-GR"/>
        </w:rPr>
        <w:t xml:space="preserve">                              Σωτήριος Πασχάλης ΑΜ</w:t>
      </w:r>
      <w:r w:rsidR="00DB7FEA" w:rsidRPr="00985453">
        <w:rPr>
          <w:caps w:val="0"/>
          <w:sz w:val="32"/>
          <w:szCs w:val="32"/>
          <w:lang w:val="el-GR"/>
        </w:rPr>
        <w:t>:</w:t>
      </w:r>
      <w:r w:rsidR="00DB7FEA">
        <w:rPr>
          <w:caps w:val="0"/>
          <w:sz w:val="32"/>
          <w:szCs w:val="32"/>
          <w:lang w:val="el-GR"/>
        </w:rPr>
        <w:t>000</w:t>
      </w:r>
      <w:r w:rsidR="001901A8">
        <w:rPr>
          <w:caps w:val="0"/>
          <w:sz w:val="32"/>
          <w:szCs w:val="32"/>
        </w:rPr>
        <w:t>0</w:t>
      </w:r>
    </w:p>
    <w:p w14:paraId="55F1BB74" w14:textId="032258C2" w:rsidR="00FB6A1E" w:rsidRPr="00DB7FEA" w:rsidRDefault="00FB6A1E" w:rsidP="00DB7FEA">
      <w:pPr>
        <w:pStyle w:val="a5"/>
        <w:jc w:val="both"/>
        <w:rPr>
          <w:caps w:val="0"/>
          <w:sz w:val="32"/>
          <w:szCs w:val="32"/>
        </w:rPr>
      </w:pPr>
    </w:p>
    <w:p w14:paraId="4F1EA5D8" w14:textId="77777777" w:rsidR="007E03B8" w:rsidRPr="00705B2A" w:rsidRDefault="00DA26A2">
      <w:pPr>
        <w:pStyle w:val="a4"/>
        <w:rPr>
          <w:rStyle w:val="af6"/>
        </w:rPr>
      </w:pPr>
      <w:r w:rsidRPr="00705B2A">
        <w:rPr>
          <w:rStyle w:val="af6"/>
        </w:rPr>
        <w:t>Versions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E03B8" w:rsidRPr="009842A5" w14:paraId="6A400E82" w14:textId="77777777">
        <w:tc>
          <w:tcPr>
            <w:tcW w:w="2304" w:type="dxa"/>
          </w:tcPr>
          <w:p w14:paraId="65CD3046" w14:textId="77777777" w:rsidR="007E03B8" w:rsidRPr="009842A5" w:rsidRDefault="00DA26A2">
            <w:pPr>
              <w:pStyle w:val="Tabletext"/>
              <w:jc w:val="center"/>
              <w:rPr>
                <w:b/>
              </w:rPr>
            </w:pPr>
            <w:r w:rsidRPr="009842A5">
              <w:rPr>
                <w:b/>
              </w:rPr>
              <w:t>Date</w:t>
            </w:r>
          </w:p>
        </w:tc>
        <w:tc>
          <w:tcPr>
            <w:tcW w:w="1152" w:type="dxa"/>
          </w:tcPr>
          <w:p w14:paraId="0BC1E159" w14:textId="77777777" w:rsidR="007E03B8" w:rsidRPr="009842A5" w:rsidRDefault="00DA26A2">
            <w:pPr>
              <w:pStyle w:val="Tabletext"/>
              <w:jc w:val="center"/>
              <w:rPr>
                <w:b/>
              </w:rPr>
            </w:pPr>
            <w:r w:rsidRPr="009842A5">
              <w:rPr>
                <w:b/>
              </w:rPr>
              <w:t>Version</w:t>
            </w:r>
          </w:p>
        </w:tc>
        <w:tc>
          <w:tcPr>
            <w:tcW w:w="3744" w:type="dxa"/>
          </w:tcPr>
          <w:p w14:paraId="27EEC6BC" w14:textId="77777777" w:rsidR="007E03B8" w:rsidRPr="009842A5" w:rsidRDefault="00DA26A2">
            <w:pPr>
              <w:pStyle w:val="Tabletext"/>
              <w:jc w:val="center"/>
              <w:rPr>
                <w:b/>
              </w:rPr>
            </w:pPr>
            <w:r w:rsidRPr="009842A5">
              <w:rPr>
                <w:b/>
              </w:rPr>
              <w:t xml:space="preserve">Description </w:t>
            </w:r>
          </w:p>
        </w:tc>
        <w:tc>
          <w:tcPr>
            <w:tcW w:w="2304" w:type="dxa"/>
          </w:tcPr>
          <w:p w14:paraId="0E4AE501" w14:textId="77777777" w:rsidR="007E03B8" w:rsidRPr="009842A5" w:rsidRDefault="00DA26A2">
            <w:pPr>
              <w:pStyle w:val="Tabletext"/>
              <w:jc w:val="center"/>
              <w:rPr>
                <w:b/>
              </w:rPr>
            </w:pPr>
            <w:r w:rsidRPr="009842A5">
              <w:rPr>
                <w:b/>
              </w:rPr>
              <w:t>Author</w:t>
            </w:r>
          </w:p>
        </w:tc>
      </w:tr>
      <w:tr w:rsidR="007E03B8" w:rsidRPr="009842A5" w14:paraId="13539056" w14:textId="77777777">
        <w:tc>
          <w:tcPr>
            <w:tcW w:w="2304" w:type="dxa"/>
          </w:tcPr>
          <w:p w14:paraId="36798571" w14:textId="20989182" w:rsidR="007E03B8" w:rsidRPr="009842A5" w:rsidRDefault="00B23855" w:rsidP="00B23855">
            <w:pPr>
              <w:pStyle w:val="Tabletext"/>
              <w:jc w:val="center"/>
            </w:pPr>
            <w:r>
              <w:t>18/5/2024</w:t>
            </w:r>
          </w:p>
        </w:tc>
        <w:tc>
          <w:tcPr>
            <w:tcW w:w="1152" w:type="dxa"/>
          </w:tcPr>
          <w:p w14:paraId="6F010F53" w14:textId="451891BD" w:rsidR="007E03B8" w:rsidRPr="009842A5" w:rsidRDefault="00B23855">
            <w:pPr>
              <w:pStyle w:val="Tabletext"/>
            </w:pPr>
            <w:r>
              <w:t>1.0</w:t>
            </w:r>
          </w:p>
        </w:tc>
        <w:tc>
          <w:tcPr>
            <w:tcW w:w="3744" w:type="dxa"/>
          </w:tcPr>
          <w:p w14:paraId="16B5C3BD" w14:textId="5103F716" w:rsidR="007E03B8" w:rsidRPr="009842A5" w:rsidRDefault="00B23855" w:rsidP="00705B2A">
            <w:pPr>
              <w:pStyle w:val="Tabletext"/>
              <w:jc w:val="left"/>
            </w:pPr>
            <w:r>
              <w:t xml:space="preserve">Final stable </w:t>
            </w:r>
            <w:r w:rsidR="00053D95">
              <w:t>social bookstore application</w:t>
            </w:r>
          </w:p>
        </w:tc>
        <w:tc>
          <w:tcPr>
            <w:tcW w:w="2304" w:type="dxa"/>
          </w:tcPr>
          <w:p w14:paraId="5622E261" w14:textId="024EF4ED" w:rsidR="007E03B8" w:rsidRPr="00053D95" w:rsidRDefault="00053D95" w:rsidP="00C76732">
            <w:pPr>
              <w:pStyle w:val="Tabletext"/>
              <w:rPr>
                <w:sz w:val="18"/>
                <w:szCs w:val="18"/>
              </w:rPr>
            </w:pPr>
            <w:r w:rsidRPr="00053D95">
              <w:rPr>
                <w:sz w:val="18"/>
                <w:szCs w:val="18"/>
                <w:lang w:val="el-GR"/>
              </w:rPr>
              <w:t>Ιωάννης</w:t>
            </w:r>
            <w:r w:rsidRPr="00053D95">
              <w:rPr>
                <w:sz w:val="18"/>
                <w:szCs w:val="18"/>
              </w:rPr>
              <w:t>.</w:t>
            </w:r>
            <w:r w:rsidRPr="00053D95">
              <w:rPr>
                <w:sz w:val="18"/>
                <w:szCs w:val="18"/>
                <w:lang w:val="el-GR"/>
              </w:rPr>
              <w:t>Τσόχλας Κωσταντίνος</w:t>
            </w:r>
            <w:r w:rsidRPr="00053D95">
              <w:rPr>
                <w:sz w:val="18"/>
                <w:szCs w:val="18"/>
              </w:rPr>
              <w:t>.</w:t>
            </w:r>
            <w:r w:rsidRPr="00053D95">
              <w:rPr>
                <w:sz w:val="18"/>
                <w:szCs w:val="18"/>
                <w:lang w:val="el-GR"/>
              </w:rPr>
              <w:t>Λαμανιάκου Σωτήριος Πασχάλης</w:t>
            </w:r>
          </w:p>
        </w:tc>
      </w:tr>
    </w:tbl>
    <w:p w14:paraId="07D4F8B4" w14:textId="77777777" w:rsidR="007E03B8" w:rsidRPr="007876BF" w:rsidRDefault="007E03B8"/>
    <w:p w14:paraId="1055D37B" w14:textId="11313CA7" w:rsidR="006A4008" w:rsidRDefault="00A3225B" w:rsidP="006A4008">
      <w:pPr>
        <w:pStyle w:val="1"/>
      </w:pPr>
      <w:r>
        <w:br w:type="page"/>
      </w:r>
      <w:r w:rsidR="00374592">
        <w:lastRenderedPageBreak/>
        <w:t>Summary</w:t>
      </w:r>
    </w:p>
    <w:p w14:paraId="7BAC305C" w14:textId="6CCE8808" w:rsidR="00650985" w:rsidRDefault="00446202" w:rsidP="00650985">
      <w:pPr>
        <w:rPr>
          <w:rStyle w:val="afe"/>
        </w:rPr>
      </w:pPr>
      <w:bookmarkStart w:id="0" w:name="_Toc474157113"/>
      <w:r w:rsidRPr="00446202">
        <w:rPr>
          <w:b/>
          <w:bCs/>
          <w:i/>
          <w:iCs/>
          <w:color w:val="622423"/>
        </w:rPr>
        <w:t>The objective of this project is to develop an online social bookstore application that allows individuals to exchange used books for free</w:t>
      </w:r>
      <w:r w:rsidR="00650985" w:rsidRPr="00BA6DFF">
        <w:rPr>
          <w:rStyle w:val="afe"/>
        </w:rPr>
        <w:t>. The objective was to be fulfilled using a Scrum approach to resolve organizational issues and technologies such as the Spring Boot Framework and MySQL to satisfy functional requirements. Non-functional requirements were specified in the form of design quality and best coding practices. Incomplete class diagrams describing the application architecture was the starting point. Testing was also among the requirements.</w:t>
      </w:r>
    </w:p>
    <w:p w14:paraId="19F4BB44" w14:textId="7B946984" w:rsidR="00446202" w:rsidRDefault="00000000" w:rsidP="00650985">
      <w:pPr>
        <w:rPr>
          <w:rStyle w:val="afe"/>
        </w:rPr>
      </w:pPr>
      <w:r>
        <w:rPr>
          <w:rStyle w:val="afe"/>
          <w:bCs w:val="0"/>
          <w:iCs w:val="0"/>
          <w:noProof/>
        </w:rPr>
        <w:pict w14:anchorId="4AA07339">
          <v:shape id="_x0000_i1044" type="#_x0000_t75" style="width:468pt;height:333.75pt;visibility:visible;mso-wrap-style:square">
            <v:imagedata r:id="rId10" o:title=""/>
          </v:shape>
        </w:pict>
      </w:r>
    </w:p>
    <w:p w14:paraId="4CD395BD" w14:textId="4CFCDE68" w:rsidR="00446202" w:rsidRPr="00BA6DFF" w:rsidRDefault="00446202" w:rsidP="00650985">
      <w:pPr>
        <w:rPr>
          <w:rStyle w:val="afe"/>
        </w:rPr>
      </w:pPr>
      <w:r w:rsidRPr="00446202">
        <w:rPr>
          <w:rStyle w:val="afe"/>
        </w:rPr>
        <w:t xml:space="preserve">This document provides information concerning the 4 sprints of development for the Courses Web App. The development process has also been documented under the description of each commit on GitHub. </w:t>
      </w:r>
    </w:p>
    <w:p w14:paraId="57C29B79" w14:textId="77777777" w:rsidR="007E03B8" w:rsidRPr="00705B2A" w:rsidRDefault="00DA26A2" w:rsidP="00705B2A">
      <w:pPr>
        <w:pStyle w:val="2"/>
      </w:pPr>
      <w:bookmarkStart w:id="1" w:name="_Toc474157114"/>
      <w:bookmarkEnd w:id="0"/>
      <w:r w:rsidRPr="00705B2A">
        <w:t>Document Structure</w:t>
      </w:r>
      <w:bookmarkEnd w:id="1"/>
      <w:r w:rsidR="00BC25FE" w:rsidRPr="00705B2A">
        <w:t xml:space="preserve">   </w:t>
      </w:r>
    </w:p>
    <w:p w14:paraId="5FD366E4" w14:textId="77777777" w:rsidR="00E72555" w:rsidRDefault="00753998" w:rsidP="00753998">
      <w:r>
        <w:t>The rest of this docume</w:t>
      </w:r>
      <w:r w:rsidR="00E72555">
        <w:t xml:space="preserve">nt is structured as follows. </w:t>
      </w:r>
      <w:r>
        <w:t xml:space="preserve">Section 2 </w:t>
      </w:r>
      <w:r w:rsidR="00F4329D">
        <w:t>describes out Scrum team and specifies the this Sprint's backlog</w:t>
      </w:r>
      <w:r w:rsidR="00E72555">
        <w:t xml:space="preserve">. Section 3 specifies the main design concepts for </w:t>
      </w:r>
      <w:r w:rsidR="0079222F">
        <w:t>this</w:t>
      </w:r>
      <w:r w:rsidR="00E72555">
        <w:t xml:space="preserve"> release of the project.  </w:t>
      </w:r>
    </w:p>
    <w:p w14:paraId="4C1F3549" w14:textId="77777777" w:rsidR="00F112B3" w:rsidRDefault="00F4329D" w:rsidP="00E72555">
      <w:pPr>
        <w:pStyle w:val="1"/>
      </w:pPr>
      <w:r>
        <w:lastRenderedPageBreak/>
        <w:t>Scrum team and Sprint Backlog</w:t>
      </w:r>
    </w:p>
    <w:p w14:paraId="644C000B" w14:textId="77777777" w:rsidR="00E72555" w:rsidRDefault="00F4329D" w:rsidP="00E72555">
      <w:pPr>
        <w:pStyle w:val="2"/>
      </w:pPr>
      <w:r>
        <w:t>Scrum team</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7204"/>
      </w:tblGrid>
      <w:tr w:rsidR="00E72555" w:rsidRPr="005847E2" w14:paraId="6F5A05C7" w14:textId="77777777" w:rsidTr="00BC4FFF">
        <w:trPr>
          <w:trHeight w:val="498"/>
        </w:trPr>
        <w:tc>
          <w:tcPr>
            <w:tcW w:w="1652" w:type="dxa"/>
          </w:tcPr>
          <w:p w14:paraId="52AA8D9F" w14:textId="77777777" w:rsidR="00E72555" w:rsidRPr="00583C04" w:rsidRDefault="00F4329D" w:rsidP="00250E4D">
            <w:pPr>
              <w:pStyle w:val="aa"/>
              <w:ind w:left="0"/>
              <w:jc w:val="center"/>
              <w:rPr>
                <w:b/>
              </w:rPr>
            </w:pPr>
            <w:r>
              <w:rPr>
                <w:b/>
              </w:rPr>
              <w:t xml:space="preserve">Product </w:t>
            </w:r>
            <w:r w:rsidR="00250E4D">
              <w:rPr>
                <w:b/>
              </w:rPr>
              <w:t>Owner</w:t>
            </w:r>
          </w:p>
        </w:tc>
        <w:tc>
          <w:tcPr>
            <w:tcW w:w="7204" w:type="dxa"/>
          </w:tcPr>
          <w:p w14:paraId="7407EE9D" w14:textId="123FCDD8" w:rsidR="00E72555" w:rsidRPr="00BC4FFF" w:rsidRDefault="00B92D49" w:rsidP="00BC4FFF">
            <w:pPr>
              <w:pStyle w:val="InfoBlue"/>
            </w:pPr>
            <w:r>
              <w:t>Ioannis Tsochlas,Kostantinos Lamaniakou,Swtirios Pasxalis</w:t>
            </w:r>
          </w:p>
        </w:tc>
      </w:tr>
      <w:tr w:rsidR="00D14AB5" w:rsidRPr="005847E2" w14:paraId="4C52D6BE" w14:textId="77777777" w:rsidTr="00644DD3">
        <w:tc>
          <w:tcPr>
            <w:tcW w:w="1652" w:type="dxa"/>
          </w:tcPr>
          <w:p w14:paraId="6B9C9029" w14:textId="77777777" w:rsidR="00D14AB5" w:rsidRDefault="00250E4D" w:rsidP="00D14AB5">
            <w:pPr>
              <w:pStyle w:val="aa"/>
              <w:ind w:left="0"/>
              <w:jc w:val="center"/>
              <w:rPr>
                <w:b/>
              </w:rPr>
            </w:pPr>
            <w:r>
              <w:rPr>
                <w:b/>
              </w:rPr>
              <w:t>Scrum</w:t>
            </w:r>
            <w:r w:rsidR="00F4329D">
              <w:rPr>
                <w:b/>
              </w:rPr>
              <w:t xml:space="preserve"> Master</w:t>
            </w:r>
          </w:p>
        </w:tc>
        <w:tc>
          <w:tcPr>
            <w:tcW w:w="7204" w:type="dxa"/>
          </w:tcPr>
          <w:p w14:paraId="7053723F" w14:textId="3D2BB69A" w:rsidR="00D14AB5" w:rsidRPr="002A1330" w:rsidRDefault="00B92D49" w:rsidP="00BC4FFF">
            <w:pPr>
              <w:pStyle w:val="InfoBlue"/>
            </w:pPr>
            <w:r>
              <w:t>Ioannis Tsochlas</w:t>
            </w:r>
          </w:p>
        </w:tc>
      </w:tr>
      <w:tr w:rsidR="00AA7C49" w:rsidRPr="005847E2" w14:paraId="65E6B92D" w14:textId="77777777" w:rsidTr="00644DD3">
        <w:tc>
          <w:tcPr>
            <w:tcW w:w="1652" w:type="dxa"/>
          </w:tcPr>
          <w:p w14:paraId="21051A9B" w14:textId="77777777" w:rsidR="00AA7C49" w:rsidRDefault="00F4329D" w:rsidP="003D53E7">
            <w:pPr>
              <w:pStyle w:val="aa"/>
              <w:ind w:left="0"/>
              <w:jc w:val="center"/>
              <w:rPr>
                <w:b/>
              </w:rPr>
            </w:pPr>
            <w:r>
              <w:rPr>
                <w:b/>
              </w:rPr>
              <w:t>Development Team</w:t>
            </w:r>
          </w:p>
        </w:tc>
        <w:tc>
          <w:tcPr>
            <w:tcW w:w="7204" w:type="dxa"/>
          </w:tcPr>
          <w:p w14:paraId="5BDA6F25" w14:textId="1F301984" w:rsidR="00AA7C49" w:rsidRPr="002A1330" w:rsidRDefault="00B92D49" w:rsidP="00BC4FFF">
            <w:pPr>
              <w:pStyle w:val="InfoBlue"/>
            </w:pPr>
            <w:r>
              <w:t>Ioannis Tsochlas,Kostantinos Lamaniakou,Swtirios Pasxalis</w:t>
            </w:r>
          </w:p>
        </w:tc>
      </w:tr>
    </w:tbl>
    <w:p w14:paraId="5F5AF246" w14:textId="77777777" w:rsidR="009D16FB" w:rsidRDefault="009D16FB" w:rsidP="00E72555"/>
    <w:p w14:paraId="3F0D5C18" w14:textId="77777777" w:rsidR="00A40AE7" w:rsidRPr="00A40AE7" w:rsidRDefault="00F4329D" w:rsidP="00E72555">
      <w:pPr>
        <w:pStyle w:val="2"/>
      </w:pPr>
      <w:r>
        <w:t>Sprint</w:t>
      </w:r>
      <w:r w:rsidR="00AC284C">
        <w:t xml:space="preserve">s </w:t>
      </w:r>
    </w:p>
    <w:p w14:paraId="7E92D770" w14:textId="77777777" w:rsidR="00F4329D" w:rsidRDefault="00F4329D" w:rsidP="00A40AE7">
      <w:pPr>
        <w:rPr>
          <w:b/>
        </w:rPr>
      </w:pPr>
      <w:r w:rsidRPr="00F4329D">
        <w:rPr>
          <w:b/>
        </w:rPr>
        <w:t xml:space="preserve">&lt;List below the </w:t>
      </w:r>
      <w:r w:rsidR="00AC284C">
        <w:rPr>
          <w:b/>
        </w:rPr>
        <w:t xml:space="preserve">sprints that you performed and the </w:t>
      </w:r>
      <w:r w:rsidRPr="00F4329D">
        <w:rPr>
          <w:b/>
        </w:rPr>
        <w:t>user stories</w:t>
      </w:r>
      <w:r w:rsidR="00AC284C">
        <w:rPr>
          <w:b/>
        </w:rPr>
        <w:t xml:space="preserve"> that have been realized in each</w:t>
      </w:r>
      <w:r w:rsidRPr="00F4329D">
        <w:rPr>
          <w:b/>
        </w:rPr>
        <w:t xml:space="preserve"> Sprint&gt;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406"/>
        <w:gridCol w:w="1560"/>
        <w:gridCol w:w="1842"/>
        <w:gridCol w:w="3798"/>
      </w:tblGrid>
      <w:tr w:rsidR="00AC284C" w:rsidRPr="001952AA" w14:paraId="4B3A5CC7" w14:textId="77777777" w:rsidTr="001952AA">
        <w:tc>
          <w:tcPr>
            <w:tcW w:w="970" w:type="dxa"/>
            <w:shd w:val="clear" w:color="auto" w:fill="C0504D"/>
          </w:tcPr>
          <w:p w14:paraId="625FD1E8" w14:textId="77777777" w:rsidR="00AC284C" w:rsidRPr="001952AA" w:rsidRDefault="00AC284C" w:rsidP="00A40AE7">
            <w:pPr>
              <w:rPr>
                <w:b/>
                <w:bCs/>
                <w:color w:val="FFFFFF"/>
              </w:rPr>
            </w:pPr>
            <w:r w:rsidRPr="001952AA">
              <w:rPr>
                <w:b/>
                <w:bCs/>
                <w:color w:val="FFFFFF"/>
              </w:rPr>
              <w:t>Sprint No</w:t>
            </w:r>
          </w:p>
        </w:tc>
        <w:tc>
          <w:tcPr>
            <w:tcW w:w="1406" w:type="dxa"/>
            <w:shd w:val="clear" w:color="auto" w:fill="C0504D"/>
          </w:tcPr>
          <w:p w14:paraId="1104929E" w14:textId="77777777" w:rsidR="00AC284C" w:rsidRPr="001952AA" w:rsidRDefault="00AC284C" w:rsidP="00A40AE7">
            <w:pPr>
              <w:rPr>
                <w:b/>
                <w:bCs/>
                <w:color w:val="FFFFFF"/>
              </w:rPr>
            </w:pPr>
            <w:r w:rsidRPr="001952AA">
              <w:rPr>
                <w:b/>
                <w:bCs/>
                <w:color w:val="FFFFFF"/>
              </w:rPr>
              <w:t>Begin Date</w:t>
            </w:r>
          </w:p>
        </w:tc>
        <w:tc>
          <w:tcPr>
            <w:tcW w:w="1560" w:type="dxa"/>
            <w:shd w:val="clear" w:color="auto" w:fill="C0504D"/>
          </w:tcPr>
          <w:p w14:paraId="777968FF" w14:textId="77777777" w:rsidR="00AC284C" w:rsidRPr="001952AA" w:rsidRDefault="00AC284C" w:rsidP="00A40AE7">
            <w:pPr>
              <w:rPr>
                <w:b/>
                <w:bCs/>
                <w:color w:val="FFFFFF"/>
              </w:rPr>
            </w:pPr>
            <w:r w:rsidRPr="001952AA">
              <w:rPr>
                <w:b/>
                <w:bCs/>
                <w:color w:val="FFFFFF"/>
              </w:rPr>
              <w:t>End Date</w:t>
            </w:r>
          </w:p>
        </w:tc>
        <w:tc>
          <w:tcPr>
            <w:tcW w:w="1842" w:type="dxa"/>
            <w:shd w:val="clear" w:color="auto" w:fill="C0504D"/>
          </w:tcPr>
          <w:p w14:paraId="07BE0849" w14:textId="77777777" w:rsidR="00AC284C" w:rsidRPr="001952AA" w:rsidRDefault="00AC284C" w:rsidP="00A40AE7">
            <w:pPr>
              <w:rPr>
                <w:b/>
                <w:bCs/>
                <w:color w:val="FFFFFF"/>
              </w:rPr>
            </w:pPr>
            <w:r w:rsidRPr="001952AA">
              <w:rPr>
                <w:b/>
                <w:bCs/>
                <w:color w:val="FFFFFF"/>
              </w:rPr>
              <w:t>Number of weeks</w:t>
            </w:r>
          </w:p>
        </w:tc>
        <w:tc>
          <w:tcPr>
            <w:tcW w:w="3798" w:type="dxa"/>
            <w:shd w:val="clear" w:color="auto" w:fill="C0504D"/>
          </w:tcPr>
          <w:p w14:paraId="20507F8F" w14:textId="77777777" w:rsidR="00AC284C" w:rsidRPr="001952AA" w:rsidRDefault="00AC284C" w:rsidP="00A40AE7">
            <w:pPr>
              <w:rPr>
                <w:b/>
                <w:bCs/>
                <w:color w:val="FFFFFF"/>
              </w:rPr>
            </w:pPr>
            <w:r w:rsidRPr="001952AA">
              <w:rPr>
                <w:b/>
                <w:bCs/>
                <w:color w:val="FFFFFF"/>
              </w:rPr>
              <w:t>User stories</w:t>
            </w:r>
          </w:p>
        </w:tc>
      </w:tr>
      <w:tr w:rsidR="00AC284C" w:rsidRPr="001952AA" w14:paraId="06153918" w14:textId="77777777" w:rsidTr="001952AA">
        <w:tc>
          <w:tcPr>
            <w:tcW w:w="970" w:type="dxa"/>
            <w:tcBorders>
              <w:top w:val="single" w:sz="8" w:space="0" w:color="C0504D"/>
              <w:left w:val="single" w:sz="8" w:space="0" w:color="C0504D"/>
              <w:bottom w:val="single" w:sz="8" w:space="0" w:color="C0504D"/>
            </w:tcBorders>
          </w:tcPr>
          <w:p w14:paraId="1906113E" w14:textId="7ACE9E92" w:rsidR="00AC284C" w:rsidRPr="001952AA" w:rsidRDefault="00B92D49" w:rsidP="00B92D49">
            <w:pPr>
              <w:tabs>
                <w:tab w:val="left" w:pos="676"/>
              </w:tabs>
              <w:jc w:val="center"/>
              <w:rPr>
                <w:b/>
                <w:bCs/>
              </w:rPr>
            </w:pPr>
            <w:r>
              <w:rPr>
                <w:b/>
                <w:bCs/>
              </w:rPr>
              <w:t>0</w:t>
            </w:r>
          </w:p>
        </w:tc>
        <w:tc>
          <w:tcPr>
            <w:tcW w:w="1406" w:type="dxa"/>
            <w:tcBorders>
              <w:top w:val="single" w:sz="8" w:space="0" w:color="C0504D"/>
              <w:bottom w:val="single" w:sz="8" w:space="0" w:color="C0504D"/>
            </w:tcBorders>
          </w:tcPr>
          <w:p w14:paraId="18D02DED" w14:textId="0CFCCE51" w:rsidR="00AC284C" w:rsidRPr="001952AA" w:rsidRDefault="00B92D49" w:rsidP="00B92D49">
            <w:pPr>
              <w:jc w:val="center"/>
              <w:rPr>
                <w:b/>
              </w:rPr>
            </w:pPr>
            <w:r>
              <w:rPr>
                <w:b/>
              </w:rPr>
              <w:t>25 Feb</w:t>
            </w:r>
          </w:p>
        </w:tc>
        <w:tc>
          <w:tcPr>
            <w:tcW w:w="1560" w:type="dxa"/>
            <w:tcBorders>
              <w:top w:val="single" w:sz="8" w:space="0" w:color="C0504D"/>
              <w:bottom w:val="single" w:sz="8" w:space="0" w:color="C0504D"/>
            </w:tcBorders>
          </w:tcPr>
          <w:p w14:paraId="057E8BA2" w14:textId="192A23B7" w:rsidR="00AC284C" w:rsidRPr="001952AA" w:rsidRDefault="00B92D49" w:rsidP="00B92D49">
            <w:pPr>
              <w:jc w:val="center"/>
              <w:rPr>
                <w:b/>
              </w:rPr>
            </w:pPr>
            <w:r w:rsidRPr="00B92D49">
              <w:rPr>
                <w:b/>
              </w:rPr>
              <w:t>16 Mar</w:t>
            </w:r>
          </w:p>
        </w:tc>
        <w:tc>
          <w:tcPr>
            <w:tcW w:w="1842" w:type="dxa"/>
            <w:tcBorders>
              <w:top w:val="single" w:sz="8" w:space="0" w:color="C0504D"/>
              <w:bottom w:val="single" w:sz="8" w:space="0" w:color="C0504D"/>
            </w:tcBorders>
          </w:tcPr>
          <w:p w14:paraId="62BF719C" w14:textId="2793E1E7" w:rsidR="00AC284C" w:rsidRPr="001952AA" w:rsidRDefault="00B92D49" w:rsidP="00B92D49">
            <w:pPr>
              <w:jc w:val="center"/>
              <w:rPr>
                <w:b/>
              </w:rPr>
            </w:pPr>
            <w:r>
              <w:rPr>
                <w:b/>
              </w:rPr>
              <w:t>3</w:t>
            </w:r>
          </w:p>
        </w:tc>
        <w:tc>
          <w:tcPr>
            <w:tcW w:w="3798" w:type="dxa"/>
            <w:tcBorders>
              <w:top w:val="single" w:sz="8" w:space="0" w:color="C0504D"/>
              <w:bottom w:val="single" w:sz="8" w:space="0" w:color="C0504D"/>
              <w:right w:val="single" w:sz="8" w:space="0" w:color="C0504D"/>
            </w:tcBorders>
          </w:tcPr>
          <w:p w14:paraId="65764A82" w14:textId="4D350835" w:rsidR="00AC284C" w:rsidRPr="001952AA" w:rsidRDefault="00F834A7" w:rsidP="00B92D49">
            <w:pPr>
              <w:jc w:val="center"/>
              <w:rPr>
                <w:b/>
              </w:rPr>
            </w:pPr>
            <w:r w:rsidRPr="00F834A7">
              <w:rPr>
                <w:b/>
              </w:rPr>
              <w:t>*</w:t>
            </w:r>
            <w:r w:rsidR="00B92D49" w:rsidRPr="00F834A7">
              <w:rPr>
                <w:b/>
                <w:u w:val="single"/>
              </w:rPr>
              <w:t>Preparation</w:t>
            </w:r>
          </w:p>
        </w:tc>
      </w:tr>
      <w:tr w:rsidR="00AC284C" w:rsidRPr="001952AA" w14:paraId="23A87D14" w14:textId="77777777" w:rsidTr="001952AA">
        <w:tc>
          <w:tcPr>
            <w:tcW w:w="970" w:type="dxa"/>
          </w:tcPr>
          <w:p w14:paraId="773BF55A" w14:textId="7F46CE8A" w:rsidR="00AC284C" w:rsidRPr="001952AA" w:rsidRDefault="00B92D49" w:rsidP="00B92D49">
            <w:pPr>
              <w:jc w:val="center"/>
              <w:rPr>
                <w:b/>
                <w:bCs/>
              </w:rPr>
            </w:pPr>
            <w:r>
              <w:rPr>
                <w:b/>
                <w:bCs/>
              </w:rPr>
              <w:t>1</w:t>
            </w:r>
          </w:p>
        </w:tc>
        <w:tc>
          <w:tcPr>
            <w:tcW w:w="1406" w:type="dxa"/>
          </w:tcPr>
          <w:p w14:paraId="52408145" w14:textId="7C4A0285" w:rsidR="00AC284C" w:rsidRPr="001952AA" w:rsidRDefault="00B92D49" w:rsidP="00B92D49">
            <w:pPr>
              <w:jc w:val="center"/>
              <w:rPr>
                <w:b/>
              </w:rPr>
            </w:pPr>
            <w:r>
              <w:rPr>
                <w:b/>
              </w:rPr>
              <w:t>17 Mar</w:t>
            </w:r>
          </w:p>
        </w:tc>
        <w:tc>
          <w:tcPr>
            <w:tcW w:w="1560" w:type="dxa"/>
          </w:tcPr>
          <w:p w14:paraId="0FAC0C69" w14:textId="4CBC258A" w:rsidR="00AC284C" w:rsidRPr="001952AA" w:rsidRDefault="006F2644" w:rsidP="00F834A7">
            <w:pPr>
              <w:jc w:val="center"/>
              <w:rPr>
                <w:b/>
              </w:rPr>
            </w:pPr>
            <w:r w:rsidRPr="006F2644">
              <w:rPr>
                <w:b/>
              </w:rPr>
              <w:t>10 Apr</w:t>
            </w:r>
          </w:p>
        </w:tc>
        <w:tc>
          <w:tcPr>
            <w:tcW w:w="1842" w:type="dxa"/>
          </w:tcPr>
          <w:p w14:paraId="5664D18A" w14:textId="6E635EFC" w:rsidR="00AC284C" w:rsidRPr="001952AA" w:rsidRDefault="006F2644" w:rsidP="006F2644">
            <w:pPr>
              <w:jc w:val="center"/>
              <w:rPr>
                <w:b/>
              </w:rPr>
            </w:pPr>
            <w:r w:rsidRPr="006F2644">
              <w:rPr>
                <w:b/>
              </w:rPr>
              <w:t>3.5</w:t>
            </w:r>
          </w:p>
        </w:tc>
        <w:tc>
          <w:tcPr>
            <w:tcW w:w="3798" w:type="dxa"/>
          </w:tcPr>
          <w:p w14:paraId="74C77A37" w14:textId="58CCBACC" w:rsidR="00AC284C" w:rsidRPr="001952AA" w:rsidRDefault="00B92D49" w:rsidP="00B92D49">
            <w:pPr>
              <w:jc w:val="center"/>
              <w:rPr>
                <w:b/>
              </w:rPr>
            </w:pPr>
            <w:r w:rsidRPr="00B92D49">
              <w:rPr>
                <w:b/>
              </w:rPr>
              <w:t>User stories (US1 till US</w:t>
            </w:r>
            <w:r w:rsidR="006209C4">
              <w:rPr>
                <w:b/>
              </w:rPr>
              <w:t>4</w:t>
            </w:r>
            <w:r w:rsidRPr="00B92D49">
              <w:rPr>
                <w:b/>
              </w:rPr>
              <w:t>)</w:t>
            </w:r>
          </w:p>
        </w:tc>
      </w:tr>
      <w:tr w:rsidR="00AC284C" w:rsidRPr="001952AA" w14:paraId="4D782F49" w14:textId="77777777" w:rsidTr="001952AA">
        <w:tc>
          <w:tcPr>
            <w:tcW w:w="970" w:type="dxa"/>
            <w:tcBorders>
              <w:top w:val="single" w:sz="8" w:space="0" w:color="C0504D"/>
              <w:left w:val="single" w:sz="8" w:space="0" w:color="C0504D"/>
              <w:bottom w:val="single" w:sz="8" w:space="0" w:color="C0504D"/>
            </w:tcBorders>
          </w:tcPr>
          <w:p w14:paraId="11D32DBA" w14:textId="65B2A031" w:rsidR="00AC284C" w:rsidRPr="00486B4B" w:rsidRDefault="00486B4B" w:rsidP="00486B4B">
            <w:pPr>
              <w:jc w:val="center"/>
              <w:rPr>
                <w:b/>
                <w:bCs/>
                <w:lang w:val="el-GR"/>
              </w:rPr>
            </w:pPr>
            <w:r>
              <w:rPr>
                <w:b/>
                <w:bCs/>
                <w:lang w:val="el-GR"/>
              </w:rPr>
              <w:t>2</w:t>
            </w:r>
          </w:p>
        </w:tc>
        <w:tc>
          <w:tcPr>
            <w:tcW w:w="1406" w:type="dxa"/>
            <w:tcBorders>
              <w:top w:val="single" w:sz="8" w:space="0" w:color="C0504D"/>
              <w:bottom w:val="single" w:sz="8" w:space="0" w:color="C0504D"/>
            </w:tcBorders>
          </w:tcPr>
          <w:p w14:paraId="6D8DFAA8" w14:textId="68C6BC84" w:rsidR="00AC284C" w:rsidRPr="00877F49" w:rsidRDefault="00877F49" w:rsidP="00BD3FEE">
            <w:pPr>
              <w:jc w:val="center"/>
              <w:rPr>
                <w:b/>
              </w:rPr>
            </w:pPr>
            <w:r>
              <w:rPr>
                <w:b/>
                <w:lang w:val="el-GR"/>
              </w:rPr>
              <w:t>25</w:t>
            </w:r>
            <w:r>
              <w:rPr>
                <w:b/>
              </w:rPr>
              <w:t xml:space="preserve"> </w:t>
            </w:r>
            <w:r>
              <w:rPr>
                <w:b/>
                <w:lang w:val="el-GR"/>
              </w:rPr>
              <w:t>Apr</w:t>
            </w:r>
          </w:p>
        </w:tc>
        <w:tc>
          <w:tcPr>
            <w:tcW w:w="1560" w:type="dxa"/>
            <w:tcBorders>
              <w:top w:val="single" w:sz="8" w:space="0" w:color="C0504D"/>
              <w:bottom w:val="single" w:sz="8" w:space="0" w:color="C0504D"/>
            </w:tcBorders>
          </w:tcPr>
          <w:p w14:paraId="7AD5E0CF" w14:textId="7E61B94E" w:rsidR="00AC284C" w:rsidRPr="001952AA" w:rsidRDefault="00BD3FEE" w:rsidP="00BD3FEE">
            <w:pPr>
              <w:jc w:val="center"/>
              <w:rPr>
                <w:b/>
              </w:rPr>
            </w:pPr>
            <w:r>
              <w:rPr>
                <w:b/>
              </w:rPr>
              <w:t>6 May</w:t>
            </w:r>
          </w:p>
        </w:tc>
        <w:tc>
          <w:tcPr>
            <w:tcW w:w="1842" w:type="dxa"/>
            <w:tcBorders>
              <w:top w:val="single" w:sz="8" w:space="0" w:color="C0504D"/>
              <w:bottom w:val="single" w:sz="8" w:space="0" w:color="C0504D"/>
            </w:tcBorders>
          </w:tcPr>
          <w:p w14:paraId="7A1E670C" w14:textId="060ECF83" w:rsidR="00AC284C" w:rsidRPr="001952AA" w:rsidRDefault="00BD3FEE" w:rsidP="00BD3FEE">
            <w:pPr>
              <w:jc w:val="center"/>
              <w:rPr>
                <w:b/>
              </w:rPr>
            </w:pPr>
            <w:r>
              <w:rPr>
                <w:b/>
              </w:rPr>
              <w:t>2</w:t>
            </w:r>
          </w:p>
        </w:tc>
        <w:tc>
          <w:tcPr>
            <w:tcW w:w="3798" w:type="dxa"/>
            <w:tcBorders>
              <w:top w:val="single" w:sz="8" w:space="0" w:color="C0504D"/>
              <w:bottom w:val="single" w:sz="8" w:space="0" w:color="C0504D"/>
              <w:right w:val="single" w:sz="8" w:space="0" w:color="C0504D"/>
            </w:tcBorders>
          </w:tcPr>
          <w:p w14:paraId="7B642F51" w14:textId="1FF811F7" w:rsidR="00AC284C" w:rsidRPr="001952AA" w:rsidRDefault="0097072E" w:rsidP="0097072E">
            <w:pPr>
              <w:jc w:val="center"/>
              <w:rPr>
                <w:b/>
              </w:rPr>
            </w:pPr>
            <w:r w:rsidRPr="0097072E">
              <w:rPr>
                <w:b/>
              </w:rPr>
              <w:t>User stories (US6 till US9)</w:t>
            </w:r>
          </w:p>
        </w:tc>
      </w:tr>
      <w:tr w:rsidR="00AC284C" w:rsidRPr="001952AA" w14:paraId="410CF8BE" w14:textId="77777777" w:rsidTr="001952AA">
        <w:tc>
          <w:tcPr>
            <w:tcW w:w="970" w:type="dxa"/>
          </w:tcPr>
          <w:p w14:paraId="16BADCE9" w14:textId="10B857A3" w:rsidR="00AC284C" w:rsidRPr="00486B4B" w:rsidRDefault="00486B4B" w:rsidP="00486B4B">
            <w:pPr>
              <w:jc w:val="center"/>
              <w:rPr>
                <w:b/>
                <w:bCs/>
                <w:lang w:val="el-GR"/>
              </w:rPr>
            </w:pPr>
            <w:r>
              <w:rPr>
                <w:b/>
                <w:bCs/>
                <w:lang w:val="el-GR"/>
              </w:rPr>
              <w:t>3</w:t>
            </w:r>
          </w:p>
        </w:tc>
        <w:tc>
          <w:tcPr>
            <w:tcW w:w="1406" w:type="dxa"/>
          </w:tcPr>
          <w:p w14:paraId="19B9A4DF" w14:textId="7F636D42" w:rsidR="00AC284C" w:rsidRPr="001952AA" w:rsidRDefault="00BD3FEE" w:rsidP="00BD3FEE">
            <w:pPr>
              <w:jc w:val="center"/>
              <w:rPr>
                <w:b/>
              </w:rPr>
            </w:pPr>
            <w:r>
              <w:rPr>
                <w:b/>
              </w:rPr>
              <w:t>7 May</w:t>
            </w:r>
          </w:p>
        </w:tc>
        <w:tc>
          <w:tcPr>
            <w:tcW w:w="1560" w:type="dxa"/>
          </w:tcPr>
          <w:p w14:paraId="01F6CAC5" w14:textId="4DF8F158" w:rsidR="00AC284C" w:rsidRPr="001952AA" w:rsidRDefault="00BD3FEE" w:rsidP="00BD3FEE">
            <w:pPr>
              <w:jc w:val="center"/>
              <w:rPr>
                <w:b/>
              </w:rPr>
            </w:pPr>
            <w:r>
              <w:rPr>
                <w:b/>
              </w:rPr>
              <w:t>21 May</w:t>
            </w:r>
          </w:p>
        </w:tc>
        <w:tc>
          <w:tcPr>
            <w:tcW w:w="1842" w:type="dxa"/>
          </w:tcPr>
          <w:p w14:paraId="73CD8D2D" w14:textId="624F9BD4" w:rsidR="00AC284C" w:rsidRPr="001952AA" w:rsidRDefault="00BD3FEE" w:rsidP="00BD3FEE">
            <w:pPr>
              <w:jc w:val="center"/>
              <w:rPr>
                <w:b/>
              </w:rPr>
            </w:pPr>
            <w:r>
              <w:rPr>
                <w:b/>
              </w:rPr>
              <w:t>2</w:t>
            </w:r>
          </w:p>
        </w:tc>
        <w:tc>
          <w:tcPr>
            <w:tcW w:w="3798" w:type="dxa"/>
          </w:tcPr>
          <w:p w14:paraId="2FADFE99" w14:textId="783DC927" w:rsidR="00AC284C" w:rsidRPr="001952AA" w:rsidRDefault="004D1D37" w:rsidP="00594427">
            <w:pPr>
              <w:jc w:val="center"/>
              <w:rPr>
                <w:b/>
              </w:rPr>
            </w:pPr>
            <w:r w:rsidRPr="004D1D37">
              <w:rPr>
                <w:b/>
                <w:bCs/>
              </w:rPr>
              <w:t>User stories (US10, US1</w:t>
            </w:r>
            <w:r>
              <w:rPr>
                <w:b/>
                <w:bCs/>
              </w:rPr>
              <w:t>1)</w:t>
            </w:r>
            <w:r w:rsidRPr="004D1D37">
              <w:rPr>
                <w:b/>
                <w:bCs/>
              </w:rPr>
              <w:t xml:space="preserve">, </w:t>
            </w:r>
            <w:r w:rsidR="00594427" w:rsidRPr="006834A0">
              <w:rPr>
                <w:b/>
                <w:bCs/>
              </w:rPr>
              <w:t>*</w:t>
            </w:r>
            <w:r w:rsidR="00594427" w:rsidRPr="008940C6">
              <w:rPr>
                <w:b/>
                <w:bCs/>
                <w:u w:val="single"/>
              </w:rPr>
              <w:t>Presentation</w:t>
            </w:r>
          </w:p>
        </w:tc>
      </w:tr>
    </w:tbl>
    <w:p w14:paraId="3EB96F95" w14:textId="77777777" w:rsidR="004B1A39" w:rsidRDefault="004B1A39" w:rsidP="00A40AE7">
      <w:pPr>
        <w:rPr>
          <w:b/>
          <w:bCs/>
        </w:rPr>
      </w:pPr>
    </w:p>
    <w:p w14:paraId="1AF4648E" w14:textId="77777777" w:rsidR="004B1A39" w:rsidRDefault="004B1A39" w:rsidP="00A40AE7">
      <w:pPr>
        <w:rPr>
          <w:b/>
          <w:bCs/>
        </w:rPr>
      </w:pPr>
    </w:p>
    <w:p w14:paraId="29AF5D9A" w14:textId="426AEC34" w:rsidR="00AC284C" w:rsidRDefault="00B92D49" w:rsidP="00A40AE7">
      <w:r>
        <w:rPr>
          <w:b/>
          <w:bCs/>
        </w:rPr>
        <w:t>*</w:t>
      </w:r>
      <w:r w:rsidRPr="00B92D49">
        <w:rPr>
          <w:b/>
          <w:bCs/>
          <w:u w:val="single"/>
        </w:rPr>
        <w:t>Preparation</w:t>
      </w:r>
      <w:r w:rsidRPr="00B92D49">
        <w:rPr>
          <w:u w:val="single"/>
        </w:rPr>
        <w:t xml:space="preserve"> </w:t>
      </w:r>
      <w:r>
        <w:t>refers to tasks revolving around familiarization with new technologies such as Spring, Spring boot, MySQL Workbench, as well as building mock projects and a functional application prototype. The following preparation tasks were completed in the first sprint</w:t>
      </w:r>
    </w:p>
    <w:p w14:paraId="07284640" w14:textId="77777777" w:rsidR="00B92D49" w:rsidRPr="00B92D49" w:rsidRDefault="00B92D49" w:rsidP="00B92D49">
      <w:pPr>
        <w:numPr>
          <w:ilvl w:val="0"/>
          <w:numId w:val="7"/>
        </w:numPr>
        <w:rPr>
          <w:b/>
        </w:rPr>
      </w:pPr>
      <w:r>
        <w:t>Setup MySQL</w:t>
      </w:r>
    </w:p>
    <w:p w14:paraId="22CC8D0F" w14:textId="77777777" w:rsidR="00B92D49" w:rsidRPr="00B92D49" w:rsidRDefault="00B92D49" w:rsidP="00B92D49">
      <w:pPr>
        <w:numPr>
          <w:ilvl w:val="0"/>
          <w:numId w:val="7"/>
        </w:numPr>
        <w:rPr>
          <w:b/>
        </w:rPr>
      </w:pPr>
      <w:r>
        <w:t>Study Spring, Spring Boot, Maven Project Architecture</w:t>
      </w:r>
    </w:p>
    <w:p w14:paraId="4535203C" w14:textId="338B3A42" w:rsidR="00B92D49" w:rsidRPr="00F36A36" w:rsidRDefault="00B92D49" w:rsidP="00B92D49">
      <w:pPr>
        <w:numPr>
          <w:ilvl w:val="0"/>
          <w:numId w:val="7"/>
        </w:numPr>
        <w:rPr>
          <w:b/>
        </w:rPr>
      </w:pPr>
      <w:r>
        <w:t xml:space="preserve"> Setup Application Architecture</w:t>
      </w:r>
    </w:p>
    <w:p w14:paraId="43AD6C2F" w14:textId="77777777" w:rsidR="004B1A39" w:rsidRDefault="004B1A39" w:rsidP="006834A0">
      <w:pPr>
        <w:rPr>
          <w:b/>
          <w:bCs/>
        </w:rPr>
      </w:pPr>
    </w:p>
    <w:p w14:paraId="3A7C89DE" w14:textId="77777777" w:rsidR="004B1A39" w:rsidRDefault="004B1A39" w:rsidP="006834A0">
      <w:pPr>
        <w:rPr>
          <w:b/>
          <w:bCs/>
        </w:rPr>
      </w:pPr>
    </w:p>
    <w:p w14:paraId="2306382A" w14:textId="6EDA3197" w:rsidR="006834A0" w:rsidRPr="006823B6" w:rsidRDefault="008940C6" w:rsidP="006834A0">
      <w:r w:rsidRPr="006834A0">
        <w:rPr>
          <w:b/>
          <w:bCs/>
        </w:rPr>
        <w:lastRenderedPageBreak/>
        <w:t>*</w:t>
      </w:r>
      <w:r w:rsidR="00F36A36" w:rsidRPr="008940C6">
        <w:rPr>
          <w:b/>
          <w:bCs/>
          <w:u w:val="single"/>
        </w:rPr>
        <w:t>Presentation</w:t>
      </w:r>
      <w:r w:rsidR="00F36A36">
        <w:t xml:space="preserve"> refers to tasks revolving around the documentation and presentation of the application. The following presentation tasks were completed in the 4th sprint: </w:t>
      </w:r>
    </w:p>
    <w:p w14:paraId="448B4B64" w14:textId="1B7A4A47" w:rsidR="00F36A36" w:rsidRPr="006834A0" w:rsidRDefault="000E2012" w:rsidP="006834A0">
      <w:pPr>
        <w:numPr>
          <w:ilvl w:val="0"/>
          <w:numId w:val="10"/>
        </w:numPr>
      </w:pPr>
      <w:r>
        <w:t>Complete the</w:t>
      </w:r>
      <w:r w:rsidR="00F36A36">
        <w:t xml:space="preserve"> report (includes: CRC cards, UML package and class diagrams, database schema)</w:t>
      </w:r>
    </w:p>
    <w:p w14:paraId="310A574E" w14:textId="60ED730B" w:rsidR="00F36A36" w:rsidRDefault="00F36A36" w:rsidP="006834A0">
      <w:pPr>
        <w:numPr>
          <w:ilvl w:val="0"/>
          <w:numId w:val="10"/>
        </w:numPr>
        <w:rPr>
          <w:lang w:val="el-GR"/>
        </w:rPr>
      </w:pPr>
      <w:r>
        <w:t>Write GitHub Readme</w:t>
      </w:r>
    </w:p>
    <w:p w14:paraId="5B6DC7AE" w14:textId="0D703E1D" w:rsidR="008940C6" w:rsidRDefault="00F36A36" w:rsidP="006834A0">
      <w:pPr>
        <w:numPr>
          <w:ilvl w:val="0"/>
          <w:numId w:val="10"/>
        </w:numPr>
        <w:rPr>
          <w:lang w:val="el-GR"/>
        </w:rPr>
      </w:pPr>
      <w:r>
        <w:t xml:space="preserve">Prepare Demo Video </w:t>
      </w:r>
    </w:p>
    <w:p w14:paraId="0D8B7BC0" w14:textId="77777777" w:rsidR="008940C6" w:rsidRPr="006823B6" w:rsidRDefault="00F36A36" w:rsidP="00F36A36">
      <w:r>
        <w:t xml:space="preserve">Regarding the implementation of the user stories, each one was split into a checklist of 4 items: </w:t>
      </w:r>
    </w:p>
    <w:p w14:paraId="05070CDF" w14:textId="5BDDC4E1" w:rsidR="008940C6" w:rsidRPr="006834A0" w:rsidRDefault="00F36A36" w:rsidP="006834A0">
      <w:pPr>
        <w:numPr>
          <w:ilvl w:val="0"/>
          <w:numId w:val="11"/>
        </w:numPr>
      </w:pPr>
      <w:r>
        <w:t xml:space="preserve">UI Design – HTML Styling </w:t>
      </w:r>
    </w:p>
    <w:p w14:paraId="6EB8B392" w14:textId="7A14BC30" w:rsidR="008940C6" w:rsidRPr="006834A0" w:rsidRDefault="00F36A36" w:rsidP="006834A0">
      <w:pPr>
        <w:numPr>
          <w:ilvl w:val="0"/>
          <w:numId w:val="11"/>
        </w:numPr>
      </w:pPr>
      <w:r>
        <w:t xml:space="preserve">Functionality Implementation </w:t>
      </w:r>
    </w:p>
    <w:p w14:paraId="790C0A08" w14:textId="2B67FC0C" w:rsidR="008940C6" w:rsidRPr="006834A0" w:rsidRDefault="00F36A36" w:rsidP="006834A0">
      <w:pPr>
        <w:numPr>
          <w:ilvl w:val="0"/>
          <w:numId w:val="11"/>
        </w:numPr>
      </w:pPr>
      <w:r>
        <w:t xml:space="preserve">Test (Validation) </w:t>
      </w:r>
    </w:p>
    <w:p w14:paraId="617A40CE" w14:textId="77777777" w:rsidR="006834A0" w:rsidRPr="006834A0" w:rsidRDefault="00F36A36" w:rsidP="006834A0">
      <w:pPr>
        <w:numPr>
          <w:ilvl w:val="0"/>
          <w:numId w:val="11"/>
        </w:numPr>
        <w:rPr>
          <w:b/>
        </w:rPr>
      </w:pPr>
      <w:r>
        <w:t xml:space="preserve">Use case </w:t>
      </w:r>
    </w:p>
    <w:p w14:paraId="796F3E68" w14:textId="0060E797" w:rsidR="00842564" w:rsidRDefault="00F36A36" w:rsidP="006834A0">
      <w:r>
        <w:t>Once all 4 items of the checklist were completed, the user story was considered to be done.</w:t>
      </w:r>
    </w:p>
    <w:p w14:paraId="1D96AA7A" w14:textId="77777777" w:rsidR="00976723" w:rsidRDefault="00976723" w:rsidP="006834A0"/>
    <w:p w14:paraId="5FBD7BC4" w14:textId="77777777" w:rsidR="00976723" w:rsidRDefault="00976723" w:rsidP="006834A0"/>
    <w:p w14:paraId="06684402" w14:textId="77777777" w:rsidR="00976723" w:rsidRDefault="00976723" w:rsidP="006834A0"/>
    <w:p w14:paraId="3B5F0FDE" w14:textId="77777777" w:rsidR="00976723" w:rsidRDefault="00976723" w:rsidP="006834A0"/>
    <w:p w14:paraId="473970F4" w14:textId="77777777" w:rsidR="00976723" w:rsidRDefault="00976723" w:rsidP="006834A0"/>
    <w:p w14:paraId="065FACD5" w14:textId="77777777" w:rsidR="00976723" w:rsidRDefault="00976723" w:rsidP="006834A0"/>
    <w:p w14:paraId="4831C5EC" w14:textId="77777777" w:rsidR="00976723" w:rsidRDefault="00976723" w:rsidP="006834A0"/>
    <w:p w14:paraId="2392F762" w14:textId="77777777" w:rsidR="00976723" w:rsidRDefault="00976723" w:rsidP="006834A0"/>
    <w:p w14:paraId="7A268C0A" w14:textId="77777777" w:rsidR="00976723" w:rsidRDefault="00976723" w:rsidP="006834A0"/>
    <w:p w14:paraId="12967E04" w14:textId="77777777" w:rsidR="00976723" w:rsidRDefault="00976723" w:rsidP="006834A0"/>
    <w:p w14:paraId="6B2AF405" w14:textId="77777777" w:rsidR="00976723" w:rsidRDefault="00976723" w:rsidP="006834A0"/>
    <w:p w14:paraId="0572388D" w14:textId="77777777" w:rsidR="00976723" w:rsidRDefault="00976723" w:rsidP="006834A0"/>
    <w:p w14:paraId="615C8014" w14:textId="77777777" w:rsidR="00976723" w:rsidRDefault="00976723" w:rsidP="006834A0"/>
    <w:p w14:paraId="11686535" w14:textId="77777777" w:rsidR="00976723" w:rsidRPr="00842564" w:rsidRDefault="00976723" w:rsidP="006834A0"/>
    <w:p w14:paraId="47A6A8D9" w14:textId="64C63527" w:rsidR="00C325BC" w:rsidRDefault="000303E0" w:rsidP="00F112B3">
      <w:pPr>
        <w:pStyle w:val="1"/>
      </w:pPr>
      <w:bookmarkStart w:id="2" w:name="_Toc474157119"/>
      <w:r>
        <w:lastRenderedPageBreak/>
        <w:t>BACKLOG - USER STORIES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2357"/>
        <w:gridCol w:w="2374"/>
        <w:gridCol w:w="2492"/>
      </w:tblGrid>
      <w:tr w:rsidR="00CE33FD" w14:paraId="37F63616" w14:textId="77777777" w:rsidTr="00C2481E">
        <w:trPr>
          <w:trHeight w:val="1061"/>
        </w:trPr>
        <w:tc>
          <w:tcPr>
            <w:tcW w:w="2378" w:type="dxa"/>
            <w:shd w:val="clear" w:color="auto" w:fill="80340D"/>
            <w:vAlign w:val="center"/>
          </w:tcPr>
          <w:p w14:paraId="0AA97570" w14:textId="252397F9" w:rsidR="00471F71" w:rsidRDefault="00172ECF">
            <w:pPr>
              <w:jc w:val="center"/>
              <w:rPr>
                <w:b/>
                <w:bCs/>
                <w:sz w:val="28"/>
                <w:szCs w:val="28"/>
              </w:rPr>
            </w:pPr>
            <w:r>
              <w:rPr>
                <w:b/>
                <w:bCs/>
                <w:sz w:val="28"/>
                <w:szCs w:val="28"/>
              </w:rPr>
              <w:t xml:space="preserve">ID </w:t>
            </w:r>
          </w:p>
        </w:tc>
        <w:tc>
          <w:tcPr>
            <w:tcW w:w="2379" w:type="dxa"/>
            <w:shd w:val="clear" w:color="auto" w:fill="80340D"/>
          </w:tcPr>
          <w:p w14:paraId="364FD574" w14:textId="77777777" w:rsidR="00172ECF" w:rsidRDefault="00172ECF">
            <w:pPr>
              <w:jc w:val="center"/>
              <w:rPr>
                <w:b/>
                <w:bCs/>
                <w:sz w:val="28"/>
                <w:szCs w:val="28"/>
              </w:rPr>
            </w:pPr>
            <w:r>
              <w:rPr>
                <w:b/>
                <w:bCs/>
                <w:sz w:val="28"/>
                <w:szCs w:val="28"/>
              </w:rPr>
              <w:t>AS A</w:t>
            </w:r>
          </w:p>
          <w:p w14:paraId="220AEEA1" w14:textId="2574AA03" w:rsidR="00471F71" w:rsidRDefault="00172ECF">
            <w:pPr>
              <w:jc w:val="center"/>
              <w:rPr>
                <w:b/>
                <w:bCs/>
                <w:sz w:val="28"/>
                <w:szCs w:val="28"/>
              </w:rPr>
            </w:pPr>
            <w:r>
              <w:rPr>
                <w:b/>
                <w:bCs/>
                <w:sz w:val="28"/>
                <w:szCs w:val="28"/>
              </w:rPr>
              <w:t>&lt;User Type&gt;</w:t>
            </w:r>
          </w:p>
        </w:tc>
        <w:tc>
          <w:tcPr>
            <w:tcW w:w="2383" w:type="dxa"/>
            <w:shd w:val="clear" w:color="auto" w:fill="80340D"/>
          </w:tcPr>
          <w:p w14:paraId="7AB32E41" w14:textId="77777777" w:rsidR="00172ECF" w:rsidRDefault="00172ECF">
            <w:pPr>
              <w:jc w:val="center"/>
              <w:rPr>
                <w:b/>
                <w:bCs/>
                <w:sz w:val="28"/>
                <w:szCs w:val="28"/>
              </w:rPr>
            </w:pPr>
            <w:r>
              <w:rPr>
                <w:b/>
                <w:bCs/>
                <w:sz w:val="28"/>
                <w:szCs w:val="28"/>
              </w:rPr>
              <w:t>I WANT</w:t>
            </w:r>
          </w:p>
          <w:p w14:paraId="18715F06" w14:textId="2E24E108" w:rsidR="00471F71" w:rsidRDefault="00172ECF">
            <w:pPr>
              <w:jc w:val="center"/>
              <w:rPr>
                <w:b/>
                <w:bCs/>
                <w:sz w:val="28"/>
                <w:szCs w:val="28"/>
              </w:rPr>
            </w:pPr>
            <w:r>
              <w:rPr>
                <w:b/>
                <w:bCs/>
                <w:sz w:val="28"/>
                <w:szCs w:val="28"/>
              </w:rPr>
              <w:t>&lt;An Action&gt;</w:t>
            </w:r>
          </w:p>
        </w:tc>
        <w:tc>
          <w:tcPr>
            <w:tcW w:w="2436" w:type="dxa"/>
            <w:shd w:val="clear" w:color="auto" w:fill="80340D"/>
          </w:tcPr>
          <w:p w14:paraId="775A1543" w14:textId="77777777" w:rsidR="00172ECF" w:rsidRDefault="00172ECF">
            <w:pPr>
              <w:jc w:val="center"/>
              <w:rPr>
                <w:b/>
                <w:bCs/>
                <w:sz w:val="28"/>
                <w:szCs w:val="28"/>
              </w:rPr>
            </w:pPr>
            <w:r>
              <w:rPr>
                <w:b/>
                <w:bCs/>
                <w:sz w:val="28"/>
                <w:szCs w:val="28"/>
              </w:rPr>
              <w:t>SO THAT</w:t>
            </w:r>
          </w:p>
          <w:p w14:paraId="50571610" w14:textId="55EEA22D" w:rsidR="00471F71" w:rsidRDefault="00172ECF" w:rsidP="00172ECF">
            <w:pPr>
              <w:rPr>
                <w:b/>
                <w:bCs/>
                <w:sz w:val="28"/>
                <w:szCs w:val="28"/>
              </w:rPr>
            </w:pPr>
            <w:r>
              <w:rPr>
                <w:b/>
                <w:bCs/>
                <w:sz w:val="28"/>
                <w:szCs w:val="28"/>
              </w:rPr>
              <w:t>&lt;A Benefit/Value&gt;</w:t>
            </w:r>
          </w:p>
        </w:tc>
      </w:tr>
      <w:tr w:rsidR="00CE33FD" w14:paraId="3FC3470F" w14:textId="77777777" w:rsidTr="00C2481E">
        <w:tc>
          <w:tcPr>
            <w:tcW w:w="2378" w:type="dxa"/>
            <w:shd w:val="clear" w:color="auto" w:fill="auto"/>
          </w:tcPr>
          <w:p w14:paraId="7B85AE66" w14:textId="1FCDF717" w:rsidR="00471F71" w:rsidRDefault="007A0970">
            <w:pPr>
              <w:jc w:val="center"/>
            </w:pPr>
            <w:r>
              <w:t>US1</w:t>
            </w:r>
          </w:p>
        </w:tc>
        <w:tc>
          <w:tcPr>
            <w:tcW w:w="2379" w:type="dxa"/>
            <w:shd w:val="clear" w:color="auto" w:fill="auto"/>
          </w:tcPr>
          <w:p w14:paraId="5280790A" w14:textId="454E8D16" w:rsidR="00471F71" w:rsidRDefault="00DD5B06">
            <w:pPr>
              <w:jc w:val="center"/>
            </w:pPr>
            <w:r>
              <w:t>user</w:t>
            </w:r>
          </w:p>
        </w:tc>
        <w:tc>
          <w:tcPr>
            <w:tcW w:w="2383" w:type="dxa"/>
            <w:shd w:val="clear" w:color="auto" w:fill="auto"/>
          </w:tcPr>
          <w:p w14:paraId="25B04362" w14:textId="62902CFD" w:rsidR="00471F71" w:rsidRDefault="00DD5B06">
            <w:pPr>
              <w:jc w:val="center"/>
            </w:pPr>
            <w:r>
              <w:t>I want to create a new account</w:t>
            </w:r>
          </w:p>
        </w:tc>
        <w:tc>
          <w:tcPr>
            <w:tcW w:w="2436" w:type="dxa"/>
            <w:shd w:val="clear" w:color="auto" w:fill="auto"/>
          </w:tcPr>
          <w:p w14:paraId="7615DCC4" w14:textId="5FEEB0FB" w:rsidR="00471F71" w:rsidRDefault="00ED45B4">
            <w:pPr>
              <w:jc w:val="center"/>
            </w:pPr>
            <w:r>
              <w:t>I</w:t>
            </w:r>
            <w:r w:rsidR="00E91230">
              <w:t xml:space="preserve"> have access to the functionalities of the social bookstore application</w:t>
            </w:r>
          </w:p>
        </w:tc>
      </w:tr>
      <w:tr w:rsidR="00CE33FD" w14:paraId="18AED316" w14:textId="77777777" w:rsidTr="00C2481E">
        <w:tc>
          <w:tcPr>
            <w:tcW w:w="2378" w:type="dxa"/>
            <w:shd w:val="clear" w:color="auto" w:fill="auto"/>
          </w:tcPr>
          <w:p w14:paraId="4189EE07" w14:textId="46368D61" w:rsidR="00471F71" w:rsidRDefault="006823B6">
            <w:pPr>
              <w:jc w:val="center"/>
            </w:pPr>
            <w:r>
              <w:t>US2</w:t>
            </w:r>
          </w:p>
        </w:tc>
        <w:tc>
          <w:tcPr>
            <w:tcW w:w="2379" w:type="dxa"/>
            <w:shd w:val="clear" w:color="auto" w:fill="auto"/>
          </w:tcPr>
          <w:p w14:paraId="637D6BBE" w14:textId="67A5A467" w:rsidR="00471F71" w:rsidRDefault="006F5775">
            <w:pPr>
              <w:jc w:val="center"/>
            </w:pPr>
            <w:r>
              <w:t>user</w:t>
            </w:r>
          </w:p>
        </w:tc>
        <w:tc>
          <w:tcPr>
            <w:tcW w:w="2383" w:type="dxa"/>
            <w:shd w:val="clear" w:color="auto" w:fill="auto"/>
          </w:tcPr>
          <w:p w14:paraId="5D9B32C3" w14:textId="02FF632A" w:rsidR="00471F71" w:rsidRDefault="006F5775">
            <w:pPr>
              <w:jc w:val="center"/>
            </w:pPr>
            <w:r>
              <w:t>I want login to my account</w:t>
            </w:r>
          </w:p>
        </w:tc>
        <w:tc>
          <w:tcPr>
            <w:tcW w:w="2436" w:type="dxa"/>
            <w:shd w:val="clear" w:color="auto" w:fill="auto"/>
          </w:tcPr>
          <w:p w14:paraId="25F73B68" w14:textId="4377D48D" w:rsidR="00471F71" w:rsidRDefault="00ED45B4">
            <w:pPr>
              <w:jc w:val="center"/>
            </w:pPr>
            <w:r>
              <w:t>t I have access to the functionalities of the social bookstore application</w:t>
            </w:r>
          </w:p>
        </w:tc>
      </w:tr>
      <w:tr w:rsidR="00CE33FD" w14:paraId="444A929D" w14:textId="77777777" w:rsidTr="00C2481E">
        <w:tc>
          <w:tcPr>
            <w:tcW w:w="2378" w:type="dxa"/>
            <w:shd w:val="clear" w:color="auto" w:fill="auto"/>
          </w:tcPr>
          <w:p w14:paraId="05E49F5B" w14:textId="5DDE0AA4" w:rsidR="00471F71" w:rsidRDefault="00650B8D">
            <w:pPr>
              <w:jc w:val="center"/>
            </w:pPr>
            <w:r>
              <w:t>US3</w:t>
            </w:r>
          </w:p>
        </w:tc>
        <w:tc>
          <w:tcPr>
            <w:tcW w:w="2379" w:type="dxa"/>
            <w:shd w:val="clear" w:color="auto" w:fill="auto"/>
          </w:tcPr>
          <w:p w14:paraId="2EC2078E" w14:textId="12AECB24" w:rsidR="00471F71" w:rsidRDefault="006F5775">
            <w:pPr>
              <w:jc w:val="center"/>
            </w:pPr>
            <w:r>
              <w:t>user</w:t>
            </w:r>
          </w:p>
        </w:tc>
        <w:tc>
          <w:tcPr>
            <w:tcW w:w="2383" w:type="dxa"/>
            <w:shd w:val="clear" w:color="auto" w:fill="auto"/>
          </w:tcPr>
          <w:p w14:paraId="64A88D7A" w14:textId="038A36F7" w:rsidR="00471F71" w:rsidRDefault="00277C16">
            <w:pPr>
              <w:jc w:val="center"/>
            </w:pPr>
            <w:r>
              <w:t xml:space="preserve"> I want to logout from my account</w:t>
            </w:r>
          </w:p>
        </w:tc>
        <w:tc>
          <w:tcPr>
            <w:tcW w:w="2436" w:type="dxa"/>
            <w:shd w:val="clear" w:color="auto" w:fill="auto"/>
          </w:tcPr>
          <w:p w14:paraId="314878AF" w14:textId="4B1D131D" w:rsidR="00471F71" w:rsidRDefault="00FE4430">
            <w:pPr>
              <w:jc w:val="center"/>
            </w:pPr>
            <w:r>
              <w:t>to terminate my interaction with the social bookstore application.</w:t>
            </w:r>
          </w:p>
        </w:tc>
      </w:tr>
      <w:tr w:rsidR="00CE33FD" w14:paraId="18C1AFD6" w14:textId="77777777" w:rsidTr="00FA713B">
        <w:trPr>
          <w:trHeight w:val="6623"/>
        </w:trPr>
        <w:tc>
          <w:tcPr>
            <w:tcW w:w="2378" w:type="dxa"/>
            <w:shd w:val="clear" w:color="auto" w:fill="auto"/>
          </w:tcPr>
          <w:p w14:paraId="7BE75DFC" w14:textId="2DB7E4C7" w:rsidR="00471F71" w:rsidRDefault="00FE4430">
            <w:pPr>
              <w:jc w:val="center"/>
            </w:pPr>
            <w:r>
              <w:t>US4</w:t>
            </w:r>
          </w:p>
        </w:tc>
        <w:tc>
          <w:tcPr>
            <w:tcW w:w="2379" w:type="dxa"/>
            <w:shd w:val="clear" w:color="auto" w:fill="auto"/>
          </w:tcPr>
          <w:p w14:paraId="760D7B4A" w14:textId="30BCF891" w:rsidR="00471F71" w:rsidRDefault="006F5775">
            <w:pPr>
              <w:jc w:val="center"/>
            </w:pPr>
            <w:r>
              <w:t>user</w:t>
            </w:r>
          </w:p>
        </w:tc>
        <w:tc>
          <w:tcPr>
            <w:tcW w:w="2383" w:type="dxa"/>
            <w:shd w:val="clear" w:color="auto" w:fill="auto"/>
          </w:tcPr>
          <w:p w14:paraId="7E3FB1B3" w14:textId="6D325520" w:rsidR="00471F71" w:rsidRDefault="00976723">
            <w:pPr>
              <w:jc w:val="center"/>
            </w:pPr>
            <w:r>
              <w:t>, I want to create a profile that includes my full name, address, age, phone number, the categories of books that I prefer (e.g., Art, Comic, Fantasy, Fiction, Biographies, History, Science, Literature, Adventure, Crime, Other) and my favorite authors</w:t>
            </w:r>
          </w:p>
        </w:tc>
        <w:tc>
          <w:tcPr>
            <w:tcW w:w="2436" w:type="dxa"/>
            <w:shd w:val="clear" w:color="auto" w:fill="auto"/>
          </w:tcPr>
          <w:p w14:paraId="6C912EEA" w14:textId="4C30B63B" w:rsidR="00471F71" w:rsidRDefault="004F3DD1">
            <w:pPr>
              <w:jc w:val="center"/>
            </w:pPr>
            <w:r>
              <w:t>to facilitate the search/recommendation of books that may be interesting for me.</w:t>
            </w:r>
          </w:p>
        </w:tc>
      </w:tr>
      <w:tr w:rsidR="00C2481E" w14:paraId="7DC0568E" w14:textId="77777777" w:rsidTr="00C2481E">
        <w:tc>
          <w:tcPr>
            <w:tcW w:w="2378" w:type="dxa"/>
            <w:shd w:val="clear" w:color="auto" w:fill="auto"/>
          </w:tcPr>
          <w:p w14:paraId="59835CB6" w14:textId="2BFDE747" w:rsidR="00C2481E" w:rsidRDefault="00C2481E" w:rsidP="00C2481E">
            <w:pPr>
              <w:jc w:val="center"/>
            </w:pPr>
            <w:r>
              <w:lastRenderedPageBreak/>
              <w:t>US5</w:t>
            </w:r>
          </w:p>
        </w:tc>
        <w:tc>
          <w:tcPr>
            <w:tcW w:w="2379" w:type="dxa"/>
            <w:shd w:val="clear" w:color="auto" w:fill="auto"/>
          </w:tcPr>
          <w:p w14:paraId="1F88A642" w14:textId="2527862F" w:rsidR="00C2481E" w:rsidRDefault="00C2481E" w:rsidP="00C2481E">
            <w:pPr>
              <w:jc w:val="center"/>
            </w:pPr>
            <w:r>
              <w:t>user</w:t>
            </w:r>
          </w:p>
        </w:tc>
        <w:tc>
          <w:tcPr>
            <w:tcW w:w="2383" w:type="dxa"/>
            <w:shd w:val="clear" w:color="auto" w:fill="auto"/>
          </w:tcPr>
          <w:p w14:paraId="585EFA48" w14:textId="17CD7128" w:rsidR="00C2481E" w:rsidRDefault="00FA713B" w:rsidP="00C2481E">
            <w:pPr>
              <w:jc w:val="center"/>
            </w:pPr>
            <w:r>
              <w:t>I want to be able to add a book offer in personal list of book offers with a description that includes the book title, the author(s), the category that the book belongs to</w:t>
            </w:r>
            <w:r w:rsidR="00B24257">
              <w:t xml:space="preserve"> </w:t>
            </w:r>
            <w:r>
              <w:t>and a summary of the book</w:t>
            </w:r>
          </w:p>
        </w:tc>
        <w:tc>
          <w:tcPr>
            <w:tcW w:w="2436" w:type="dxa"/>
            <w:shd w:val="clear" w:color="auto" w:fill="auto"/>
          </w:tcPr>
          <w:p w14:paraId="4EB480DC" w14:textId="3C742707" w:rsidR="00C2481E" w:rsidRDefault="00BB0E6A" w:rsidP="00C2481E">
            <w:pPr>
              <w:jc w:val="center"/>
            </w:pPr>
            <w:r>
              <w:t>to facilitate the search/recommendation of books by/to other users</w:t>
            </w:r>
            <w:r w:rsidR="00E774D5">
              <w:t>.</w:t>
            </w:r>
          </w:p>
        </w:tc>
      </w:tr>
      <w:tr w:rsidR="00C2481E" w14:paraId="3A2BF4B1" w14:textId="77777777" w:rsidTr="00C2481E">
        <w:tc>
          <w:tcPr>
            <w:tcW w:w="2378" w:type="dxa"/>
            <w:shd w:val="clear" w:color="auto" w:fill="auto"/>
          </w:tcPr>
          <w:p w14:paraId="56C56F3C" w14:textId="4012565B" w:rsidR="00C2481E" w:rsidRDefault="00C2481E" w:rsidP="00C2481E">
            <w:pPr>
              <w:jc w:val="center"/>
            </w:pPr>
            <w:r>
              <w:t>US6</w:t>
            </w:r>
          </w:p>
        </w:tc>
        <w:tc>
          <w:tcPr>
            <w:tcW w:w="2379" w:type="dxa"/>
            <w:shd w:val="clear" w:color="auto" w:fill="auto"/>
          </w:tcPr>
          <w:p w14:paraId="6F492F21" w14:textId="78537025" w:rsidR="00C2481E" w:rsidRDefault="00C2481E" w:rsidP="00C2481E">
            <w:pPr>
              <w:jc w:val="center"/>
            </w:pPr>
            <w:r>
              <w:t>user</w:t>
            </w:r>
          </w:p>
        </w:tc>
        <w:tc>
          <w:tcPr>
            <w:tcW w:w="2383" w:type="dxa"/>
            <w:shd w:val="clear" w:color="auto" w:fill="auto"/>
          </w:tcPr>
          <w:p w14:paraId="65A1F920" w14:textId="429EAB6D" w:rsidR="00C2481E" w:rsidRDefault="0005617C" w:rsidP="00C2481E">
            <w:pPr>
              <w:jc w:val="center"/>
            </w:pPr>
            <w:r w:rsidRPr="0005617C">
              <w:t>I want to browse a list of requests from other users who are interested in a book offer that I have made</w:t>
            </w:r>
          </w:p>
        </w:tc>
        <w:tc>
          <w:tcPr>
            <w:tcW w:w="2436" w:type="dxa"/>
            <w:shd w:val="clear" w:color="auto" w:fill="auto"/>
          </w:tcPr>
          <w:p w14:paraId="11DF2F72" w14:textId="03075DFB" w:rsidR="00C2481E" w:rsidRDefault="00C50A7D" w:rsidP="00C2481E">
            <w:pPr>
              <w:jc w:val="center"/>
            </w:pPr>
            <w:r w:rsidRPr="00C50A7D">
              <w:t>so that I can decide to whom I shall give the book</w:t>
            </w:r>
          </w:p>
        </w:tc>
      </w:tr>
      <w:tr w:rsidR="00C2481E" w14:paraId="62A5590F" w14:textId="77777777" w:rsidTr="00C2481E">
        <w:tc>
          <w:tcPr>
            <w:tcW w:w="2378" w:type="dxa"/>
            <w:shd w:val="clear" w:color="auto" w:fill="auto"/>
          </w:tcPr>
          <w:p w14:paraId="435700B1" w14:textId="6A5740FE" w:rsidR="00C2481E" w:rsidRDefault="00C2481E" w:rsidP="00C2481E">
            <w:pPr>
              <w:jc w:val="center"/>
            </w:pPr>
            <w:r>
              <w:t>US7</w:t>
            </w:r>
          </w:p>
        </w:tc>
        <w:tc>
          <w:tcPr>
            <w:tcW w:w="2379" w:type="dxa"/>
            <w:shd w:val="clear" w:color="auto" w:fill="auto"/>
          </w:tcPr>
          <w:p w14:paraId="7BC270B2" w14:textId="340228B0" w:rsidR="00C2481E" w:rsidRDefault="00C2481E" w:rsidP="00C2481E">
            <w:pPr>
              <w:jc w:val="center"/>
            </w:pPr>
            <w:r>
              <w:t>user</w:t>
            </w:r>
          </w:p>
        </w:tc>
        <w:tc>
          <w:tcPr>
            <w:tcW w:w="2383" w:type="dxa"/>
            <w:shd w:val="clear" w:color="auto" w:fill="auto"/>
          </w:tcPr>
          <w:p w14:paraId="6D6A5A2B" w14:textId="1BD8D346" w:rsidR="00C2481E" w:rsidRDefault="004C4699" w:rsidP="00C2481E">
            <w:pPr>
              <w:jc w:val="center"/>
            </w:pPr>
            <w:r>
              <w:t>I want to select a user who requested a book from my list and notify him that he can take the book</w:t>
            </w:r>
            <w:r w:rsidR="002A73CF">
              <w:t>I also want to notify the rest of the users who requested the book that the book has been taken by another user.</w:t>
            </w:r>
          </w:p>
        </w:tc>
        <w:tc>
          <w:tcPr>
            <w:tcW w:w="2436" w:type="dxa"/>
            <w:shd w:val="clear" w:color="auto" w:fill="auto"/>
          </w:tcPr>
          <w:p w14:paraId="2412070E" w14:textId="59447C34" w:rsidR="00C2481E" w:rsidRDefault="002A73CF" w:rsidP="002A73CF">
            <w:r>
              <w:t>To inform the users of the availability of books</w:t>
            </w:r>
          </w:p>
        </w:tc>
      </w:tr>
      <w:tr w:rsidR="00C2481E" w14:paraId="131B54A7" w14:textId="77777777" w:rsidTr="00C2481E">
        <w:tc>
          <w:tcPr>
            <w:tcW w:w="2378" w:type="dxa"/>
            <w:shd w:val="clear" w:color="auto" w:fill="auto"/>
          </w:tcPr>
          <w:p w14:paraId="0C8E4891" w14:textId="4622AF45" w:rsidR="00C2481E" w:rsidRDefault="00C2481E" w:rsidP="00C2481E">
            <w:pPr>
              <w:jc w:val="center"/>
            </w:pPr>
            <w:r>
              <w:t>US8</w:t>
            </w:r>
          </w:p>
        </w:tc>
        <w:tc>
          <w:tcPr>
            <w:tcW w:w="2379" w:type="dxa"/>
            <w:shd w:val="clear" w:color="auto" w:fill="auto"/>
          </w:tcPr>
          <w:p w14:paraId="4982A8BC" w14:textId="51DFBB7B" w:rsidR="00C2481E" w:rsidRDefault="00C2481E" w:rsidP="00C2481E">
            <w:pPr>
              <w:jc w:val="center"/>
            </w:pPr>
            <w:r>
              <w:t>user</w:t>
            </w:r>
          </w:p>
        </w:tc>
        <w:tc>
          <w:tcPr>
            <w:tcW w:w="2383" w:type="dxa"/>
            <w:shd w:val="clear" w:color="auto" w:fill="auto"/>
          </w:tcPr>
          <w:p w14:paraId="349007C5" w14:textId="68BB8013" w:rsidR="00C2481E" w:rsidRDefault="00637A71" w:rsidP="00C2481E">
            <w:pPr>
              <w:jc w:val="center"/>
            </w:pPr>
            <w:r>
              <w:t>I want to have access to the contact information of a selected user who requested a book that I offer</w:t>
            </w:r>
          </w:p>
        </w:tc>
        <w:tc>
          <w:tcPr>
            <w:tcW w:w="2436" w:type="dxa"/>
            <w:shd w:val="clear" w:color="auto" w:fill="auto"/>
          </w:tcPr>
          <w:p w14:paraId="30D78281" w14:textId="6350D2D3" w:rsidR="00C2481E" w:rsidRDefault="00416576" w:rsidP="00C2481E">
            <w:pPr>
              <w:jc w:val="center"/>
            </w:pPr>
            <w:r>
              <w:t>so that I can contact him to arrange the delivery of the book</w:t>
            </w:r>
          </w:p>
          <w:p w14:paraId="1486D162" w14:textId="77777777" w:rsidR="00416576" w:rsidRPr="00416576" w:rsidRDefault="00416576" w:rsidP="00416576">
            <w:pPr>
              <w:jc w:val="center"/>
            </w:pPr>
          </w:p>
        </w:tc>
      </w:tr>
      <w:tr w:rsidR="00C2481E" w14:paraId="5E69B8D0" w14:textId="77777777" w:rsidTr="00197FAA">
        <w:trPr>
          <w:trHeight w:val="3482"/>
        </w:trPr>
        <w:tc>
          <w:tcPr>
            <w:tcW w:w="2378" w:type="dxa"/>
            <w:shd w:val="clear" w:color="auto" w:fill="auto"/>
          </w:tcPr>
          <w:p w14:paraId="1A8B390D" w14:textId="506DB406" w:rsidR="00C2481E" w:rsidRDefault="00C2481E" w:rsidP="00C2481E">
            <w:pPr>
              <w:jc w:val="center"/>
            </w:pPr>
            <w:r>
              <w:t>US9</w:t>
            </w:r>
          </w:p>
        </w:tc>
        <w:tc>
          <w:tcPr>
            <w:tcW w:w="2379" w:type="dxa"/>
            <w:shd w:val="clear" w:color="auto" w:fill="auto"/>
          </w:tcPr>
          <w:p w14:paraId="6A186BE8" w14:textId="15DC3552" w:rsidR="00C2481E" w:rsidRDefault="00C2481E" w:rsidP="00C2481E">
            <w:pPr>
              <w:jc w:val="center"/>
            </w:pPr>
            <w:r>
              <w:t>user</w:t>
            </w:r>
          </w:p>
        </w:tc>
        <w:tc>
          <w:tcPr>
            <w:tcW w:w="2383" w:type="dxa"/>
            <w:shd w:val="clear" w:color="auto" w:fill="auto"/>
          </w:tcPr>
          <w:p w14:paraId="45F0885C" w14:textId="72AA0669" w:rsidR="00C2481E" w:rsidRDefault="002207C8" w:rsidP="00C2481E">
            <w:pPr>
              <w:jc w:val="center"/>
            </w:pPr>
            <w:r>
              <w:t>I want to remove a book that is no longer available from my personal list of book offers and from the book request lists of other users who requested for this book</w:t>
            </w:r>
          </w:p>
        </w:tc>
        <w:tc>
          <w:tcPr>
            <w:tcW w:w="2436" w:type="dxa"/>
            <w:shd w:val="clear" w:color="auto" w:fill="auto"/>
          </w:tcPr>
          <w:p w14:paraId="37AC0C89" w14:textId="291116BB" w:rsidR="00C2481E" w:rsidRDefault="002207C8" w:rsidP="00C2481E">
            <w:pPr>
              <w:jc w:val="center"/>
            </w:pPr>
            <w:r>
              <w:t>to enable the accurate book search/recommendation.</w:t>
            </w:r>
          </w:p>
        </w:tc>
      </w:tr>
      <w:tr w:rsidR="00C2481E" w14:paraId="4EF6546A" w14:textId="77777777" w:rsidTr="00C2481E">
        <w:tc>
          <w:tcPr>
            <w:tcW w:w="2378" w:type="dxa"/>
            <w:shd w:val="clear" w:color="auto" w:fill="auto"/>
          </w:tcPr>
          <w:p w14:paraId="18E3E3A0" w14:textId="1BB162A4" w:rsidR="00C2481E" w:rsidRDefault="00C2481E" w:rsidP="00C2481E">
            <w:pPr>
              <w:jc w:val="center"/>
            </w:pPr>
            <w:r>
              <w:lastRenderedPageBreak/>
              <w:t>US10</w:t>
            </w:r>
          </w:p>
        </w:tc>
        <w:tc>
          <w:tcPr>
            <w:tcW w:w="2379" w:type="dxa"/>
            <w:shd w:val="clear" w:color="auto" w:fill="auto"/>
          </w:tcPr>
          <w:p w14:paraId="79A01F5A" w14:textId="3BF64D07" w:rsidR="00C2481E" w:rsidRDefault="00C2481E" w:rsidP="00C2481E">
            <w:pPr>
              <w:jc w:val="center"/>
            </w:pPr>
            <w:r>
              <w:t>user</w:t>
            </w:r>
          </w:p>
        </w:tc>
        <w:tc>
          <w:tcPr>
            <w:tcW w:w="2383" w:type="dxa"/>
            <w:shd w:val="clear" w:color="auto" w:fill="auto"/>
          </w:tcPr>
          <w:p w14:paraId="0EDFC2AC" w14:textId="4C24EB9D" w:rsidR="00C2481E" w:rsidRDefault="00197FAA" w:rsidP="00C2481E">
            <w:pPr>
              <w:jc w:val="center"/>
            </w:pPr>
            <w:r>
              <w:t>I want to be able to search for book offers with a certain title and authors to find interesting books. Besides specifying the search criteria, I want to choose between an exact or an approximate search strategy. Then, I want to be able to make a request for a book that is included in the search results to the user who offers the book</w:t>
            </w:r>
          </w:p>
        </w:tc>
        <w:tc>
          <w:tcPr>
            <w:tcW w:w="2436" w:type="dxa"/>
            <w:shd w:val="clear" w:color="auto" w:fill="auto"/>
          </w:tcPr>
          <w:p w14:paraId="393C0771" w14:textId="6C460C92" w:rsidR="00C2481E" w:rsidRDefault="00A177E4" w:rsidP="00C2481E">
            <w:pPr>
              <w:jc w:val="center"/>
            </w:pPr>
            <w:r>
              <w:t>so that he becomes aware that I want to get the book.</w:t>
            </w:r>
          </w:p>
        </w:tc>
      </w:tr>
      <w:tr w:rsidR="00C2481E" w14:paraId="40C6E36E" w14:textId="77777777" w:rsidTr="00C2481E">
        <w:tc>
          <w:tcPr>
            <w:tcW w:w="2378" w:type="dxa"/>
            <w:shd w:val="clear" w:color="auto" w:fill="auto"/>
          </w:tcPr>
          <w:p w14:paraId="5B114298" w14:textId="0CEBB978" w:rsidR="00C2481E" w:rsidRDefault="00C2481E" w:rsidP="00C2481E">
            <w:pPr>
              <w:jc w:val="center"/>
            </w:pPr>
            <w:r>
              <w:t>US11</w:t>
            </w:r>
          </w:p>
        </w:tc>
        <w:tc>
          <w:tcPr>
            <w:tcW w:w="2379" w:type="dxa"/>
            <w:shd w:val="clear" w:color="auto" w:fill="auto"/>
          </w:tcPr>
          <w:p w14:paraId="4034A420" w14:textId="72F5CEE5" w:rsidR="00C2481E" w:rsidRDefault="00C2481E" w:rsidP="00C2481E">
            <w:pPr>
              <w:jc w:val="center"/>
            </w:pPr>
            <w:r>
              <w:t>user</w:t>
            </w:r>
          </w:p>
        </w:tc>
        <w:tc>
          <w:tcPr>
            <w:tcW w:w="2383" w:type="dxa"/>
            <w:shd w:val="clear" w:color="auto" w:fill="auto"/>
          </w:tcPr>
          <w:p w14:paraId="3E893079" w14:textId="097B69DD" w:rsidR="00C2481E" w:rsidRDefault="00E0637D" w:rsidP="00C2481E">
            <w:pPr>
              <w:jc w:val="center"/>
            </w:pPr>
            <w:r>
              <w:t>I would like to browse a list of recommended book offers from the social bookstore application, to find interesting books. It would be nice to be able to choose among various recommendation strategies that consider information given in my profile</w:t>
            </w:r>
          </w:p>
        </w:tc>
        <w:tc>
          <w:tcPr>
            <w:tcW w:w="2436" w:type="dxa"/>
            <w:shd w:val="clear" w:color="auto" w:fill="auto"/>
          </w:tcPr>
          <w:p w14:paraId="30156B6C" w14:textId="77777777" w:rsidR="00C2481E" w:rsidRDefault="00C2481E" w:rsidP="00C2481E">
            <w:pPr>
              <w:jc w:val="center"/>
            </w:pPr>
          </w:p>
        </w:tc>
      </w:tr>
    </w:tbl>
    <w:p w14:paraId="44443B26" w14:textId="77777777" w:rsidR="00E23040" w:rsidRDefault="00E23040" w:rsidP="00E23040">
      <w:pPr>
        <w:pStyle w:val="1"/>
        <w:numPr>
          <w:ilvl w:val="0"/>
          <w:numId w:val="0"/>
        </w:numPr>
      </w:pPr>
    </w:p>
    <w:p w14:paraId="30185871" w14:textId="77777777" w:rsidR="00E23040" w:rsidRDefault="00E23040" w:rsidP="00E23040">
      <w:pPr>
        <w:pStyle w:val="1"/>
        <w:numPr>
          <w:ilvl w:val="0"/>
          <w:numId w:val="0"/>
        </w:numPr>
      </w:pPr>
    </w:p>
    <w:p w14:paraId="42FF90EF" w14:textId="77777777" w:rsidR="00E23040" w:rsidRDefault="00E23040" w:rsidP="00E23040">
      <w:pPr>
        <w:pStyle w:val="1"/>
        <w:numPr>
          <w:ilvl w:val="0"/>
          <w:numId w:val="0"/>
        </w:numPr>
      </w:pPr>
    </w:p>
    <w:p w14:paraId="6CCEA004" w14:textId="77777777" w:rsidR="00E23040" w:rsidRDefault="00E23040" w:rsidP="00E23040">
      <w:pPr>
        <w:pStyle w:val="1"/>
        <w:numPr>
          <w:ilvl w:val="0"/>
          <w:numId w:val="0"/>
        </w:numPr>
      </w:pPr>
    </w:p>
    <w:p w14:paraId="7B7CECFF" w14:textId="79AAD9F6" w:rsidR="00AE05F2" w:rsidRPr="00AE05F2" w:rsidRDefault="00FE52C0" w:rsidP="00AE05F2">
      <w:pPr>
        <w:pStyle w:val="1"/>
      </w:pPr>
      <w:r>
        <w:lastRenderedPageBreak/>
        <w:t>USE CASE</w:t>
      </w:r>
    </w:p>
    <w:p w14:paraId="5CF312EA" w14:textId="63F4A330" w:rsidR="00CE1AC8" w:rsidRDefault="0046624A" w:rsidP="00CE1AC8">
      <w:pPr>
        <w:pStyle w:val="2"/>
      </w:pPr>
      <w:r>
        <w:t>User Registration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46624A" w:rsidRPr="00C325BC" w14:paraId="0C1AE433" w14:textId="77777777" w:rsidTr="00B0682E">
        <w:tc>
          <w:tcPr>
            <w:tcW w:w="1495" w:type="dxa"/>
          </w:tcPr>
          <w:p w14:paraId="60D95471" w14:textId="77777777" w:rsidR="0046624A" w:rsidRPr="00583C04" w:rsidRDefault="0046624A" w:rsidP="00B0682E">
            <w:pPr>
              <w:pStyle w:val="aa"/>
              <w:ind w:left="0"/>
              <w:jc w:val="center"/>
              <w:rPr>
                <w:b/>
              </w:rPr>
            </w:pPr>
            <w:r>
              <w:rPr>
                <w:b/>
              </w:rPr>
              <w:t>Use case</w:t>
            </w:r>
            <w:r>
              <w:rPr>
                <w:b/>
                <w:lang w:val="el-GR"/>
              </w:rPr>
              <w:t xml:space="preserve"> </w:t>
            </w:r>
            <w:r>
              <w:rPr>
                <w:b/>
              </w:rPr>
              <w:t>ID</w:t>
            </w:r>
          </w:p>
        </w:tc>
        <w:tc>
          <w:tcPr>
            <w:tcW w:w="7361" w:type="dxa"/>
          </w:tcPr>
          <w:p w14:paraId="0C8958A8" w14:textId="77777777" w:rsidR="0046624A" w:rsidRPr="00C325BC" w:rsidRDefault="0046624A" w:rsidP="00B0682E">
            <w:pPr>
              <w:pStyle w:val="InfoBlue"/>
            </w:pPr>
            <w:r>
              <w:t>US1</w:t>
            </w:r>
          </w:p>
        </w:tc>
      </w:tr>
      <w:tr w:rsidR="0046624A" w:rsidRPr="00C325BC" w14:paraId="197FE5D9" w14:textId="77777777" w:rsidTr="00B0682E">
        <w:tc>
          <w:tcPr>
            <w:tcW w:w="1495" w:type="dxa"/>
          </w:tcPr>
          <w:p w14:paraId="7EB130B8" w14:textId="77777777" w:rsidR="0046624A" w:rsidRPr="00583C04" w:rsidRDefault="0046624A" w:rsidP="00B0682E">
            <w:pPr>
              <w:pStyle w:val="aa"/>
              <w:ind w:left="0"/>
              <w:jc w:val="center"/>
              <w:rPr>
                <w:b/>
              </w:rPr>
            </w:pPr>
            <w:r>
              <w:rPr>
                <w:b/>
              </w:rPr>
              <w:t>Actors</w:t>
            </w:r>
          </w:p>
        </w:tc>
        <w:tc>
          <w:tcPr>
            <w:tcW w:w="7361" w:type="dxa"/>
          </w:tcPr>
          <w:p w14:paraId="6EA70BE3" w14:textId="77777777" w:rsidR="0046624A" w:rsidRPr="00C325BC" w:rsidRDefault="0046624A" w:rsidP="00B0682E">
            <w:pPr>
              <w:pStyle w:val="InfoBlue"/>
            </w:pPr>
            <w:r>
              <w:t>User</w:t>
            </w:r>
          </w:p>
        </w:tc>
      </w:tr>
      <w:tr w:rsidR="0046624A" w:rsidRPr="001A0F6C" w14:paraId="5C6FCF4E" w14:textId="77777777" w:rsidTr="00B0682E">
        <w:tc>
          <w:tcPr>
            <w:tcW w:w="1495" w:type="dxa"/>
          </w:tcPr>
          <w:p w14:paraId="5AA17C57" w14:textId="77777777" w:rsidR="0046624A" w:rsidRPr="00C325BC" w:rsidRDefault="0046624A" w:rsidP="00B0682E">
            <w:pPr>
              <w:pStyle w:val="aa"/>
              <w:ind w:left="0"/>
              <w:jc w:val="center"/>
              <w:rPr>
                <w:b/>
              </w:rPr>
            </w:pPr>
            <w:r>
              <w:rPr>
                <w:b/>
              </w:rPr>
              <w:t>Pre conditions</w:t>
            </w:r>
          </w:p>
        </w:tc>
        <w:tc>
          <w:tcPr>
            <w:tcW w:w="7361" w:type="dxa"/>
          </w:tcPr>
          <w:p w14:paraId="002BEC87" w14:textId="77777777" w:rsidR="0046624A" w:rsidRDefault="0046624A" w:rsidP="00B0682E">
            <w:pPr>
              <w:pStyle w:val="InfoBlue"/>
            </w:pPr>
            <w:r>
              <w:t>1. Application successfully initialized and running on respective host.</w:t>
            </w:r>
          </w:p>
          <w:p w14:paraId="301D9F22" w14:textId="77777777" w:rsidR="0046624A" w:rsidRDefault="0046624A" w:rsidP="00B0682E">
            <w:pPr>
              <w:pStyle w:val="InfoBlue"/>
            </w:pPr>
            <w:r>
              <w:t>2. Database initialized and running on respective host.</w:t>
            </w:r>
          </w:p>
          <w:p w14:paraId="7B6E95A5" w14:textId="77777777" w:rsidR="0046624A" w:rsidRPr="001A0F6C" w:rsidRDefault="0046624A" w:rsidP="00B0682E">
            <w:pPr>
              <w:pStyle w:val="aa"/>
              <w:ind w:left="0"/>
            </w:pPr>
            <w:r>
              <w:t>3. Application successfully connected to database.</w:t>
            </w:r>
          </w:p>
        </w:tc>
      </w:tr>
      <w:tr w:rsidR="0046624A" w:rsidRPr="00C325BC" w14:paraId="4C281173" w14:textId="77777777" w:rsidTr="00B0682E">
        <w:tc>
          <w:tcPr>
            <w:tcW w:w="1495" w:type="dxa"/>
          </w:tcPr>
          <w:p w14:paraId="4870C09F" w14:textId="77777777" w:rsidR="0046624A" w:rsidRPr="00C325BC" w:rsidRDefault="0046624A" w:rsidP="00B0682E">
            <w:pPr>
              <w:pStyle w:val="aa"/>
              <w:ind w:left="0"/>
              <w:jc w:val="center"/>
              <w:rPr>
                <w:b/>
              </w:rPr>
            </w:pPr>
            <w:r>
              <w:rPr>
                <w:b/>
              </w:rPr>
              <w:t>Main flow of events</w:t>
            </w:r>
          </w:p>
        </w:tc>
        <w:tc>
          <w:tcPr>
            <w:tcW w:w="7361" w:type="dxa"/>
          </w:tcPr>
          <w:p w14:paraId="568F6103" w14:textId="77777777" w:rsidR="00FF07C4" w:rsidRPr="00FF07C4" w:rsidRDefault="00FF07C4" w:rsidP="00FF07C4">
            <w:pPr>
              <w:pStyle w:val="InfoBlue"/>
              <w:numPr>
                <w:ilvl w:val="0"/>
                <w:numId w:val="12"/>
              </w:numPr>
            </w:pPr>
            <w:r w:rsidRPr="00FF07C4">
              <w:t>The use case starts when an unauthenticated user navigates to the registration page.</w:t>
            </w:r>
          </w:p>
          <w:p w14:paraId="55899CF6" w14:textId="39069A94" w:rsidR="00FF07C4" w:rsidRPr="00FF07C4" w:rsidRDefault="00FF07C4" w:rsidP="00FF07C4">
            <w:pPr>
              <w:pStyle w:val="InfoBlue"/>
              <w:numPr>
                <w:ilvl w:val="0"/>
                <w:numId w:val="12"/>
              </w:numPr>
            </w:pPr>
            <w:r w:rsidRPr="00FF07C4">
              <w:t>The user enters the required registration information and clicks the "Register" button.</w:t>
            </w:r>
          </w:p>
          <w:p w14:paraId="1B576049" w14:textId="77777777" w:rsidR="00FF07C4" w:rsidRPr="00FF07C4" w:rsidRDefault="00FF07C4" w:rsidP="00FF07C4">
            <w:pPr>
              <w:pStyle w:val="InfoBlue"/>
              <w:numPr>
                <w:ilvl w:val="0"/>
                <w:numId w:val="12"/>
              </w:numPr>
            </w:pPr>
            <w:r w:rsidRPr="00FF07C4">
              <w:t>The application validates the entered information for completeness and correctness.</w:t>
            </w:r>
          </w:p>
          <w:p w14:paraId="02159EF9" w14:textId="77777777" w:rsidR="00FF07C4" w:rsidRPr="00FF07C4" w:rsidRDefault="00FF07C4" w:rsidP="00FF07C4">
            <w:pPr>
              <w:pStyle w:val="InfoBlue"/>
              <w:numPr>
                <w:ilvl w:val="0"/>
                <w:numId w:val="12"/>
              </w:numPr>
            </w:pPr>
            <w:r w:rsidRPr="00FF07C4">
              <w:t>The application attempts to create a new user account with the provided credentials in the database.</w:t>
            </w:r>
          </w:p>
          <w:p w14:paraId="1AA8789E" w14:textId="4D64FBA1" w:rsidR="0046624A" w:rsidRPr="00C325BC" w:rsidRDefault="00FF07C4" w:rsidP="00FF07C4">
            <w:pPr>
              <w:pStyle w:val="InfoBlue"/>
              <w:numPr>
                <w:ilvl w:val="0"/>
                <w:numId w:val="12"/>
              </w:numPr>
            </w:pPr>
            <w:r w:rsidRPr="00FF07C4">
              <w:t>The application redirects to the home page.</w:t>
            </w:r>
          </w:p>
        </w:tc>
      </w:tr>
      <w:tr w:rsidR="0046624A" w:rsidRPr="00C325BC" w14:paraId="046795B2" w14:textId="77777777" w:rsidTr="00B0682E">
        <w:trPr>
          <w:trHeight w:val="796"/>
        </w:trPr>
        <w:tc>
          <w:tcPr>
            <w:tcW w:w="1495" w:type="dxa"/>
          </w:tcPr>
          <w:p w14:paraId="383250A1" w14:textId="77777777" w:rsidR="0046624A" w:rsidRPr="00C325BC" w:rsidRDefault="0046624A" w:rsidP="00B0682E">
            <w:pPr>
              <w:pStyle w:val="aa"/>
              <w:ind w:left="0"/>
              <w:jc w:val="center"/>
              <w:rPr>
                <w:b/>
              </w:rPr>
            </w:pPr>
            <w:r>
              <w:rPr>
                <w:b/>
              </w:rPr>
              <w:t>Alternative flow 1</w:t>
            </w:r>
          </w:p>
        </w:tc>
        <w:tc>
          <w:tcPr>
            <w:tcW w:w="7361" w:type="dxa"/>
          </w:tcPr>
          <w:p w14:paraId="29EFD84D" w14:textId="77777777" w:rsidR="00B75487" w:rsidRPr="00B75487" w:rsidRDefault="00B75487" w:rsidP="00B75487">
            <w:pPr>
              <w:pStyle w:val="InfoBlue"/>
              <w:numPr>
                <w:ilvl w:val="0"/>
                <w:numId w:val="13"/>
              </w:numPr>
            </w:pPr>
            <w:r w:rsidRPr="00B75487">
              <w:t>The alternative flow begins after step 4.</w:t>
            </w:r>
          </w:p>
          <w:p w14:paraId="7149D2E4" w14:textId="77777777" w:rsidR="00B75487" w:rsidRPr="00B75487" w:rsidRDefault="00B75487" w:rsidP="00B75487">
            <w:pPr>
              <w:pStyle w:val="InfoBlue"/>
              <w:numPr>
                <w:ilvl w:val="0"/>
                <w:numId w:val="13"/>
              </w:numPr>
            </w:pPr>
            <w:r w:rsidRPr="00B75487">
              <w:t>The application determines that the username or email is already in use.</w:t>
            </w:r>
          </w:p>
          <w:p w14:paraId="6C2C8E9A" w14:textId="14863833" w:rsidR="0046624A" w:rsidRPr="00C325BC" w:rsidRDefault="00B75487" w:rsidP="00B0682E">
            <w:pPr>
              <w:pStyle w:val="InfoBlue"/>
              <w:numPr>
                <w:ilvl w:val="0"/>
                <w:numId w:val="13"/>
              </w:numPr>
            </w:pPr>
            <w:r w:rsidRPr="00B75487">
              <w:t>The application displays a "Username or Email is already in use" message.</w:t>
            </w:r>
          </w:p>
        </w:tc>
      </w:tr>
      <w:tr w:rsidR="0046624A" w:rsidRPr="00C325BC" w14:paraId="469E8AC5" w14:textId="77777777" w:rsidTr="00B0682E">
        <w:tc>
          <w:tcPr>
            <w:tcW w:w="1495" w:type="dxa"/>
          </w:tcPr>
          <w:p w14:paraId="14E688EF" w14:textId="77777777" w:rsidR="0046624A" w:rsidRPr="00C325BC" w:rsidRDefault="0046624A" w:rsidP="00B0682E">
            <w:pPr>
              <w:pStyle w:val="aa"/>
              <w:ind w:left="0"/>
              <w:jc w:val="center"/>
              <w:rPr>
                <w:b/>
              </w:rPr>
            </w:pPr>
            <w:r>
              <w:rPr>
                <w:b/>
              </w:rPr>
              <w:t>Post conditions</w:t>
            </w:r>
          </w:p>
        </w:tc>
        <w:tc>
          <w:tcPr>
            <w:tcW w:w="7361" w:type="dxa"/>
          </w:tcPr>
          <w:p w14:paraId="6B20064C" w14:textId="44171DDF" w:rsidR="0046624A" w:rsidRPr="00C325BC" w:rsidRDefault="00B75487" w:rsidP="00B0682E">
            <w:pPr>
              <w:pStyle w:val="InfoBlue"/>
            </w:pPr>
            <w:r w:rsidRPr="00B75487">
              <w:t>The user is registered and can proceed to log in with the newly created credentials.</w:t>
            </w:r>
          </w:p>
        </w:tc>
      </w:tr>
    </w:tbl>
    <w:p w14:paraId="36A46CEA" w14:textId="77777777" w:rsidR="00CE1AC8" w:rsidRDefault="00CE1AC8" w:rsidP="00C325BC"/>
    <w:p w14:paraId="18BDFF0E" w14:textId="77777777" w:rsidR="00FF07C4" w:rsidRDefault="00FF07C4" w:rsidP="00C325BC"/>
    <w:p w14:paraId="164EAC92" w14:textId="77777777" w:rsidR="00FF07C4" w:rsidRDefault="00FF07C4" w:rsidP="00C325BC"/>
    <w:p w14:paraId="094BFCE2" w14:textId="77777777" w:rsidR="00FF07C4" w:rsidRDefault="00FF07C4" w:rsidP="00C325BC"/>
    <w:p w14:paraId="4D401456" w14:textId="77777777" w:rsidR="00FF07C4" w:rsidRDefault="00FF07C4" w:rsidP="00C325BC"/>
    <w:p w14:paraId="26CD9CD7" w14:textId="77777777" w:rsidR="00FF07C4" w:rsidRDefault="00FF07C4" w:rsidP="00C325BC"/>
    <w:p w14:paraId="5A7A8607" w14:textId="1EF0E38E" w:rsidR="00C325BC" w:rsidRPr="00C325BC" w:rsidRDefault="00182AE0" w:rsidP="00C325BC">
      <w:pPr>
        <w:pStyle w:val="2"/>
      </w:pPr>
      <w:r>
        <w:lastRenderedPageBreak/>
        <w:t>User</w:t>
      </w:r>
      <w:r w:rsidR="00647457">
        <w:t xml:space="preserve"> Login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C325BC" w:rsidRPr="00C325BC" w14:paraId="4C402C7D" w14:textId="77777777" w:rsidTr="0082774A">
        <w:tc>
          <w:tcPr>
            <w:tcW w:w="1495" w:type="dxa"/>
          </w:tcPr>
          <w:p w14:paraId="29748FD0" w14:textId="77777777" w:rsidR="00C325BC" w:rsidRPr="00583C04" w:rsidRDefault="00C325BC" w:rsidP="0082774A">
            <w:pPr>
              <w:pStyle w:val="aa"/>
              <w:ind w:left="0"/>
              <w:jc w:val="center"/>
              <w:rPr>
                <w:b/>
              </w:rPr>
            </w:pPr>
            <w:r>
              <w:rPr>
                <w:b/>
              </w:rPr>
              <w:t>Use case</w:t>
            </w:r>
            <w:r>
              <w:rPr>
                <w:b/>
                <w:lang w:val="el-GR"/>
              </w:rPr>
              <w:t xml:space="preserve"> </w:t>
            </w:r>
            <w:r>
              <w:rPr>
                <w:b/>
              </w:rPr>
              <w:t>ID</w:t>
            </w:r>
          </w:p>
        </w:tc>
        <w:tc>
          <w:tcPr>
            <w:tcW w:w="7361" w:type="dxa"/>
          </w:tcPr>
          <w:p w14:paraId="77BDED29" w14:textId="7413CB06" w:rsidR="00C325BC" w:rsidRPr="00C325BC" w:rsidRDefault="00647457" w:rsidP="0082774A">
            <w:pPr>
              <w:pStyle w:val="InfoBlue"/>
            </w:pPr>
            <w:r>
              <w:t>US</w:t>
            </w:r>
            <w:r w:rsidR="0046624A">
              <w:t>2</w:t>
            </w:r>
          </w:p>
        </w:tc>
      </w:tr>
      <w:tr w:rsidR="00C325BC" w:rsidRPr="00C325BC" w14:paraId="577F5A70" w14:textId="77777777" w:rsidTr="0082774A">
        <w:tc>
          <w:tcPr>
            <w:tcW w:w="1495" w:type="dxa"/>
          </w:tcPr>
          <w:p w14:paraId="54F79525" w14:textId="77777777" w:rsidR="00C325BC" w:rsidRPr="00583C04" w:rsidRDefault="00C325BC" w:rsidP="0082774A">
            <w:pPr>
              <w:pStyle w:val="aa"/>
              <w:ind w:left="0"/>
              <w:jc w:val="center"/>
              <w:rPr>
                <w:b/>
              </w:rPr>
            </w:pPr>
            <w:r>
              <w:rPr>
                <w:b/>
              </w:rPr>
              <w:t>Actors</w:t>
            </w:r>
          </w:p>
        </w:tc>
        <w:tc>
          <w:tcPr>
            <w:tcW w:w="7361" w:type="dxa"/>
          </w:tcPr>
          <w:p w14:paraId="39218F33" w14:textId="21C51BDE" w:rsidR="00C325BC" w:rsidRPr="00C325BC" w:rsidRDefault="00647457" w:rsidP="00C325BC">
            <w:pPr>
              <w:pStyle w:val="InfoBlue"/>
            </w:pPr>
            <w:r>
              <w:t>User</w:t>
            </w:r>
          </w:p>
        </w:tc>
      </w:tr>
      <w:tr w:rsidR="00C325BC" w:rsidRPr="00C325BC" w14:paraId="147B3F88" w14:textId="77777777" w:rsidTr="0082774A">
        <w:tc>
          <w:tcPr>
            <w:tcW w:w="1495" w:type="dxa"/>
          </w:tcPr>
          <w:p w14:paraId="4BBD5C65" w14:textId="77777777" w:rsidR="00C325BC" w:rsidRPr="00C325BC" w:rsidRDefault="00C325BC" w:rsidP="0082774A">
            <w:pPr>
              <w:pStyle w:val="aa"/>
              <w:ind w:left="0"/>
              <w:jc w:val="center"/>
              <w:rPr>
                <w:b/>
              </w:rPr>
            </w:pPr>
            <w:r>
              <w:rPr>
                <w:b/>
              </w:rPr>
              <w:t>Pre conditions</w:t>
            </w:r>
          </w:p>
        </w:tc>
        <w:tc>
          <w:tcPr>
            <w:tcW w:w="7361" w:type="dxa"/>
          </w:tcPr>
          <w:p w14:paraId="08BDE96B" w14:textId="01DFF927" w:rsidR="003013A7" w:rsidRDefault="003013A7" w:rsidP="003013A7">
            <w:pPr>
              <w:pStyle w:val="InfoBlue"/>
            </w:pPr>
            <w:r>
              <w:t>1. Application successfully initialized and running on respective host.</w:t>
            </w:r>
          </w:p>
          <w:p w14:paraId="2259BC15" w14:textId="7EEDC6C9" w:rsidR="003013A7" w:rsidRDefault="003013A7" w:rsidP="003013A7">
            <w:pPr>
              <w:pStyle w:val="InfoBlue"/>
            </w:pPr>
            <w:r>
              <w:t>2. Database initialized and running on respective host.</w:t>
            </w:r>
          </w:p>
          <w:p w14:paraId="037E0465" w14:textId="67913B48" w:rsidR="001A0F6C" w:rsidRPr="001A0F6C" w:rsidRDefault="003013A7" w:rsidP="003013A7">
            <w:pPr>
              <w:pStyle w:val="aa"/>
              <w:ind w:left="0"/>
            </w:pPr>
            <w:r>
              <w:t>3. Application successfully connected to database.</w:t>
            </w:r>
          </w:p>
        </w:tc>
      </w:tr>
      <w:tr w:rsidR="00C325BC" w:rsidRPr="00C325BC" w14:paraId="5DD5E8E9" w14:textId="77777777" w:rsidTr="0082774A">
        <w:tc>
          <w:tcPr>
            <w:tcW w:w="1495" w:type="dxa"/>
          </w:tcPr>
          <w:p w14:paraId="5740F7A8" w14:textId="77777777" w:rsidR="00C325BC" w:rsidRPr="00C325BC" w:rsidRDefault="00C325BC" w:rsidP="0082774A">
            <w:pPr>
              <w:pStyle w:val="aa"/>
              <w:ind w:left="0"/>
              <w:jc w:val="center"/>
              <w:rPr>
                <w:b/>
              </w:rPr>
            </w:pPr>
            <w:r>
              <w:rPr>
                <w:b/>
              </w:rPr>
              <w:t>Main flow of events</w:t>
            </w:r>
          </w:p>
        </w:tc>
        <w:tc>
          <w:tcPr>
            <w:tcW w:w="7361" w:type="dxa"/>
          </w:tcPr>
          <w:p w14:paraId="49D2FD2A" w14:textId="1241ED76" w:rsidR="00BA68CE" w:rsidRDefault="00BA68CE" w:rsidP="00BA68CE">
            <w:pPr>
              <w:pStyle w:val="InfoBlue"/>
            </w:pPr>
            <w:r>
              <w:t xml:space="preserve">1. The use case starts when an unauthenticated </w:t>
            </w:r>
            <w:r>
              <w:t>user</w:t>
            </w:r>
            <w:r>
              <w:t xml:space="preserve"> attempts to access any of the applications' pages that require authentication, including the login page itself.</w:t>
            </w:r>
          </w:p>
          <w:p w14:paraId="4722A4AF" w14:textId="04F448A5" w:rsidR="00BA68CE" w:rsidRDefault="00BA68CE" w:rsidP="00BA68CE">
            <w:pPr>
              <w:pStyle w:val="InfoBlue"/>
            </w:pPr>
            <w:r>
              <w:t xml:space="preserve">1.1 If the </w:t>
            </w:r>
            <w:r>
              <w:t>user</w:t>
            </w:r>
            <w:r>
              <w:t xml:space="preserve"> requests a page other than the login page.</w:t>
            </w:r>
          </w:p>
          <w:p w14:paraId="0FF40D56" w14:textId="05383062" w:rsidR="00BA68CE" w:rsidRDefault="00BA68CE" w:rsidP="00BA68CE">
            <w:pPr>
              <w:pStyle w:val="InfoBlue"/>
            </w:pPr>
            <w:r>
              <w:t>1.2 The application redirects to the login page.</w:t>
            </w:r>
          </w:p>
          <w:p w14:paraId="27E08CA7" w14:textId="784FCC25" w:rsidR="00BA68CE" w:rsidRDefault="00BA68CE" w:rsidP="00BA68CE">
            <w:pPr>
              <w:pStyle w:val="InfoBlue"/>
            </w:pPr>
            <w:r>
              <w:t xml:space="preserve">2. The </w:t>
            </w:r>
            <w:r w:rsidR="009671DD">
              <w:t>user</w:t>
            </w:r>
            <w:r>
              <w:t xml:space="preserve"> enters his/her username and password and clicks the "</w:t>
            </w:r>
            <w:r w:rsidR="00987FA7">
              <w:t xml:space="preserve">log in” </w:t>
            </w:r>
            <w:r>
              <w:t>button.</w:t>
            </w:r>
          </w:p>
          <w:p w14:paraId="2198DB3A" w14:textId="78263784" w:rsidR="00BA68CE" w:rsidRDefault="00BA68CE" w:rsidP="00BA68CE">
            <w:pPr>
              <w:pStyle w:val="InfoBlue"/>
            </w:pPr>
            <w:r>
              <w:t xml:space="preserve">3. The application attempts to authenticate the </w:t>
            </w:r>
            <w:r w:rsidR="00987FA7">
              <w:t>users</w:t>
            </w:r>
            <w:r>
              <w:t xml:space="preserve"> credentials (username and password with the respective credentials in the database.</w:t>
            </w:r>
          </w:p>
          <w:p w14:paraId="70573D41" w14:textId="32AE2C7B" w:rsidR="00C325BC" w:rsidRPr="00C325BC" w:rsidRDefault="00BA68CE" w:rsidP="00BA68CE">
            <w:pPr>
              <w:pStyle w:val="aa"/>
              <w:ind w:left="0"/>
            </w:pPr>
            <w:r>
              <w:t xml:space="preserve">4. The application redirects to the </w:t>
            </w:r>
            <w:r w:rsidR="00F3019C">
              <w:t>home</w:t>
            </w:r>
            <w:r>
              <w:t xml:space="preserve"> page.</w:t>
            </w:r>
          </w:p>
        </w:tc>
      </w:tr>
      <w:tr w:rsidR="00C325BC" w:rsidRPr="00C325BC" w14:paraId="1C903567" w14:textId="77777777" w:rsidTr="00C325BC">
        <w:trPr>
          <w:trHeight w:val="796"/>
        </w:trPr>
        <w:tc>
          <w:tcPr>
            <w:tcW w:w="1495" w:type="dxa"/>
          </w:tcPr>
          <w:p w14:paraId="72552E0C" w14:textId="77777777" w:rsidR="00C325BC" w:rsidRPr="00C325BC" w:rsidRDefault="00C325BC" w:rsidP="0082774A">
            <w:pPr>
              <w:pStyle w:val="aa"/>
              <w:ind w:left="0"/>
              <w:jc w:val="center"/>
              <w:rPr>
                <w:b/>
              </w:rPr>
            </w:pPr>
            <w:r>
              <w:rPr>
                <w:b/>
              </w:rPr>
              <w:t>Alternative flow 1</w:t>
            </w:r>
          </w:p>
        </w:tc>
        <w:tc>
          <w:tcPr>
            <w:tcW w:w="7361" w:type="dxa"/>
          </w:tcPr>
          <w:p w14:paraId="73BD0EB6" w14:textId="565E861A" w:rsidR="00F3019C" w:rsidRDefault="00F3019C" w:rsidP="00F3019C">
            <w:pPr>
              <w:pStyle w:val="InfoBlue"/>
            </w:pPr>
            <w:r>
              <w:t>1. The alternative flow begins after step 3.</w:t>
            </w:r>
          </w:p>
          <w:p w14:paraId="566D6873" w14:textId="7AB86ACE" w:rsidR="00F3019C" w:rsidRDefault="00F3019C" w:rsidP="00F3019C">
            <w:pPr>
              <w:pStyle w:val="InfoBlue"/>
            </w:pPr>
            <w:r>
              <w:t xml:space="preserve">2. The application determines the given </w:t>
            </w:r>
            <w:r>
              <w:t>user</w:t>
            </w:r>
            <w:r>
              <w:t xml:space="preserve"> credentiais as invalid.</w:t>
            </w:r>
          </w:p>
          <w:p w14:paraId="48D488C8" w14:textId="0016C566" w:rsidR="00C325BC" w:rsidRPr="00C325BC" w:rsidRDefault="00F3019C" w:rsidP="00E671EA">
            <w:r>
              <w:t>3. The application displays a "</w:t>
            </w:r>
            <w:r w:rsidR="00E671EA" w:rsidRPr="00E671EA">
              <w:t>Username or Password is invalid.</w:t>
            </w:r>
            <w:r>
              <w:t>" message.</w:t>
            </w:r>
          </w:p>
        </w:tc>
      </w:tr>
      <w:tr w:rsidR="00C325BC" w:rsidRPr="00C325BC" w14:paraId="0BE7E426" w14:textId="77777777" w:rsidTr="00EB6A63">
        <w:trPr>
          <w:trHeight w:val="1115"/>
        </w:trPr>
        <w:tc>
          <w:tcPr>
            <w:tcW w:w="1495" w:type="dxa"/>
          </w:tcPr>
          <w:p w14:paraId="2E43F44B" w14:textId="77777777" w:rsidR="00C325BC" w:rsidRPr="00C325BC" w:rsidRDefault="00C325BC" w:rsidP="0082774A">
            <w:pPr>
              <w:pStyle w:val="aa"/>
              <w:ind w:left="0"/>
              <w:jc w:val="center"/>
              <w:rPr>
                <w:b/>
              </w:rPr>
            </w:pPr>
            <w:r>
              <w:rPr>
                <w:b/>
              </w:rPr>
              <w:t>Post conditions</w:t>
            </w:r>
          </w:p>
        </w:tc>
        <w:tc>
          <w:tcPr>
            <w:tcW w:w="7361" w:type="dxa"/>
          </w:tcPr>
          <w:p w14:paraId="7FFF9AF0" w14:textId="0A2E8B7A" w:rsidR="00C325BC" w:rsidRPr="00C325BC" w:rsidRDefault="000A77C6" w:rsidP="00C325BC">
            <w:pPr>
              <w:pStyle w:val="InfoBlue"/>
            </w:pPr>
            <w:r w:rsidRPr="000A77C6">
              <w:t xml:space="preserve">The </w:t>
            </w:r>
            <w:r>
              <w:t>user</w:t>
            </w:r>
            <w:r w:rsidRPr="000A77C6">
              <w:t xml:space="preserve"> is authenticated and can access any of the applications' pages.</w:t>
            </w:r>
          </w:p>
        </w:tc>
      </w:tr>
    </w:tbl>
    <w:p w14:paraId="1F04F6F2" w14:textId="77777777" w:rsidR="00EB6A63" w:rsidRDefault="00EB6A63" w:rsidP="00EB6A63">
      <w:pPr>
        <w:pStyle w:val="2"/>
        <w:numPr>
          <w:ilvl w:val="0"/>
          <w:numId w:val="0"/>
        </w:numPr>
        <w:ind w:left="180"/>
      </w:pPr>
    </w:p>
    <w:p w14:paraId="51267713" w14:textId="77777777" w:rsidR="00EB6A63" w:rsidRDefault="00EB6A63" w:rsidP="00EB6A63">
      <w:pPr>
        <w:pStyle w:val="2"/>
        <w:numPr>
          <w:ilvl w:val="0"/>
          <w:numId w:val="0"/>
        </w:numPr>
        <w:ind w:left="180"/>
      </w:pPr>
    </w:p>
    <w:p w14:paraId="2B00FC11" w14:textId="77777777" w:rsidR="00EB6A63" w:rsidRDefault="00EB6A63" w:rsidP="00EB6A63">
      <w:pPr>
        <w:pStyle w:val="2"/>
        <w:numPr>
          <w:ilvl w:val="0"/>
          <w:numId w:val="0"/>
        </w:numPr>
        <w:ind w:left="180"/>
      </w:pPr>
    </w:p>
    <w:p w14:paraId="3898CC46" w14:textId="77777777" w:rsidR="00EB6A63" w:rsidRDefault="00EB6A63" w:rsidP="00EB6A63">
      <w:pPr>
        <w:pStyle w:val="2"/>
        <w:numPr>
          <w:ilvl w:val="0"/>
          <w:numId w:val="0"/>
        </w:numPr>
        <w:ind w:left="180"/>
      </w:pPr>
    </w:p>
    <w:p w14:paraId="5A283C20" w14:textId="48A18EFD" w:rsidR="00C325BC" w:rsidRDefault="00B75487" w:rsidP="00EB6A63">
      <w:pPr>
        <w:pStyle w:val="2"/>
      </w:pPr>
      <w:r>
        <w:lastRenderedPageBreak/>
        <w:t>User</w:t>
      </w:r>
      <w:r w:rsidR="00531F84">
        <w:t xml:space="preserve"> Logout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182AE0" w:rsidRPr="00C325BC" w14:paraId="7EEFE24F" w14:textId="77777777" w:rsidTr="00B0682E">
        <w:tc>
          <w:tcPr>
            <w:tcW w:w="1495" w:type="dxa"/>
          </w:tcPr>
          <w:p w14:paraId="3C0DAB95" w14:textId="77777777" w:rsidR="00182AE0" w:rsidRPr="00583C04" w:rsidRDefault="00182AE0" w:rsidP="00B0682E">
            <w:pPr>
              <w:pStyle w:val="aa"/>
              <w:ind w:left="0"/>
              <w:jc w:val="center"/>
              <w:rPr>
                <w:b/>
              </w:rPr>
            </w:pPr>
            <w:r>
              <w:rPr>
                <w:b/>
              </w:rPr>
              <w:t>Use case</w:t>
            </w:r>
            <w:r>
              <w:rPr>
                <w:b/>
                <w:lang w:val="el-GR"/>
              </w:rPr>
              <w:t xml:space="preserve"> </w:t>
            </w:r>
            <w:r>
              <w:rPr>
                <w:b/>
              </w:rPr>
              <w:t>ID</w:t>
            </w:r>
          </w:p>
        </w:tc>
        <w:tc>
          <w:tcPr>
            <w:tcW w:w="7361" w:type="dxa"/>
          </w:tcPr>
          <w:p w14:paraId="737C3450" w14:textId="6C770C33" w:rsidR="00182AE0" w:rsidRPr="00C325BC" w:rsidRDefault="00EB6A63" w:rsidP="00B0682E">
            <w:pPr>
              <w:pStyle w:val="InfoBlue"/>
            </w:pPr>
            <w:r>
              <w:t>US3</w:t>
            </w:r>
          </w:p>
        </w:tc>
      </w:tr>
      <w:tr w:rsidR="00182AE0" w:rsidRPr="00C325BC" w14:paraId="305B6E88" w14:textId="77777777" w:rsidTr="00B0682E">
        <w:tc>
          <w:tcPr>
            <w:tcW w:w="1495" w:type="dxa"/>
          </w:tcPr>
          <w:p w14:paraId="53C9FDA3" w14:textId="77777777" w:rsidR="00182AE0" w:rsidRPr="00583C04" w:rsidRDefault="00182AE0" w:rsidP="00B0682E">
            <w:pPr>
              <w:pStyle w:val="aa"/>
              <w:ind w:left="0"/>
              <w:jc w:val="center"/>
              <w:rPr>
                <w:b/>
              </w:rPr>
            </w:pPr>
            <w:r>
              <w:rPr>
                <w:b/>
              </w:rPr>
              <w:t>Actors</w:t>
            </w:r>
          </w:p>
        </w:tc>
        <w:tc>
          <w:tcPr>
            <w:tcW w:w="7361" w:type="dxa"/>
          </w:tcPr>
          <w:p w14:paraId="071449AF" w14:textId="4F17C220" w:rsidR="00182AE0" w:rsidRPr="00C325BC" w:rsidRDefault="00EB6A63" w:rsidP="00B0682E">
            <w:pPr>
              <w:pStyle w:val="InfoBlue"/>
            </w:pPr>
            <w:r>
              <w:t>User</w:t>
            </w:r>
          </w:p>
        </w:tc>
      </w:tr>
      <w:tr w:rsidR="00182AE0" w:rsidRPr="001A0F6C" w14:paraId="2E781BF8" w14:textId="77777777" w:rsidTr="00B0682E">
        <w:tc>
          <w:tcPr>
            <w:tcW w:w="1495" w:type="dxa"/>
          </w:tcPr>
          <w:p w14:paraId="3EAC1479" w14:textId="77777777" w:rsidR="00182AE0" w:rsidRPr="00C325BC" w:rsidRDefault="00182AE0" w:rsidP="00B0682E">
            <w:pPr>
              <w:pStyle w:val="aa"/>
              <w:ind w:left="0"/>
              <w:jc w:val="center"/>
              <w:rPr>
                <w:b/>
              </w:rPr>
            </w:pPr>
            <w:r>
              <w:rPr>
                <w:b/>
              </w:rPr>
              <w:t>Pre conditions</w:t>
            </w:r>
          </w:p>
        </w:tc>
        <w:tc>
          <w:tcPr>
            <w:tcW w:w="7361" w:type="dxa"/>
          </w:tcPr>
          <w:p w14:paraId="7349C1DB" w14:textId="77777777" w:rsidR="00D34FF2" w:rsidRPr="00D34FF2" w:rsidRDefault="00D34FF2" w:rsidP="00D34FF2">
            <w:pPr>
              <w:pStyle w:val="InfoBlue"/>
              <w:numPr>
                <w:ilvl w:val="0"/>
                <w:numId w:val="15"/>
              </w:numPr>
            </w:pPr>
            <w:r w:rsidRPr="00D34FF2">
              <w:t>Application successfully initialized and running on respective host.</w:t>
            </w:r>
          </w:p>
          <w:p w14:paraId="6F9ED608" w14:textId="77777777" w:rsidR="00D34FF2" w:rsidRPr="00D34FF2" w:rsidRDefault="00D34FF2" w:rsidP="00D34FF2">
            <w:pPr>
              <w:pStyle w:val="InfoBlue"/>
              <w:numPr>
                <w:ilvl w:val="0"/>
                <w:numId w:val="15"/>
              </w:numPr>
            </w:pPr>
            <w:r w:rsidRPr="00D34FF2">
              <w:t>Database initialized and running on respective host.</w:t>
            </w:r>
          </w:p>
          <w:p w14:paraId="3B85EB44" w14:textId="77777777" w:rsidR="00D34FF2" w:rsidRPr="00D34FF2" w:rsidRDefault="00D34FF2" w:rsidP="00D34FF2">
            <w:pPr>
              <w:pStyle w:val="InfoBlue"/>
              <w:numPr>
                <w:ilvl w:val="0"/>
                <w:numId w:val="15"/>
              </w:numPr>
            </w:pPr>
            <w:r w:rsidRPr="00D34FF2">
              <w:t>Application successfully connected to the database.</w:t>
            </w:r>
          </w:p>
          <w:p w14:paraId="3AC4E453" w14:textId="47F1AD3D" w:rsidR="00182AE0" w:rsidRPr="001A0F6C" w:rsidRDefault="00D34FF2" w:rsidP="00D34FF2">
            <w:pPr>
              <w:pStyle w:val="InfoBlue"/>
              <w:numPr>
                <w:ilvl w:val="0"/>
                <w:numId w:val="15"/>
              </w:numPr>
            </w:pPr>
            <w:r w:rsidRPr="00D34FF2">
              <w:t>User is authenticated and logged into the application.</w:t>
            </w:r>
          </w:p>
        </w:tc>
      </w:tr>
      <w:tr w:rsidR="00182AE0" w:rsidRPr="00C325BC" w14:paraId="1E65B4A1" w14:textId="77777777" w:rsidTr="00B0682E">
        <w:tc>
          <w:tcPr>
            <w:tcW w:w="1495" w:type="dxa"/>
          </w:tcPr>
          <w:p w14:paraId="50D5CE70" w14:textId="77777777" w:rsidR="00182AE0" w:rsidRPr="00C325BC" w:rsidRDefault="00182AE0" w:rsidP="00B0682E">
            <w:pPr>
              <w:pStyle w:val="aa"/>
              <w:ind w:left="0"/>
              <w:jc w:val="center"/>
              <w:rPr>
                <w:b/>
              </w:rPr>
            </w:pPr>
            <w:r>
              <w:rPr>
                <w:b/>
              </w:rPr>
              <w:t>Main flow of events</w:t>
            </w:r>
          </w:p>
        </w:tc>
        <w:tc>
          <w:tcPr>
            <w:tcW w:w="7361" w:type="dxa"/>
          </w:tcPr>
          <w:p w14:paraId="1A89F272" w14:textId="77777777" w:rsidR="00BB7EB0" w:rsidRPr="00BB7EB0" w:rsidRDefault="00BB7EB0" w:rsidP="00BB7EB0">
            <w:pPr>
              <w:pStyle w:val="InfoBlue"/>
              <w:numPr>
                <w:ilvl w:val="0"/>
                <w:numId w:val="16"/>
              </w:numPr>
            </w:pPr>
            <w:r w:rsidRPr="00BB7EB0">
              <w:t>The use case starts when an authenticated user clicks the "logout" button or link in the application.</w:t>
            </w:r>
          </w:p>
          <w:p w14:paraId="3926C8C5" w14:textId="77777777" w:rsidR="00BB7EB0" w:rsidRPr="00BB7EB0" w:rsidRDefault="00BB7EB0" w:rsidP="00BB7EB0">
            <w:pPr>
              <w:pStyle w:val="InfoBlue"/>
              <w:numPr>
                <w:ilvl w:val="0"/>
                <w:numId w:val="16"/>
              </w:numPr>
            </w:pPr>
            <w:r w:rsidRPr="00BB7EB0">
              <w:t>The application invalidates the user's session.</w:t>
            </w:r>
          </w:p>
          <w:p w14:paraId="7D64C851" w14:textId="0ABDFA57" w:rsidR="00182AE0" w:rsidRPr="00C325BC" w:rsidRDefault="00BB7EB0" w:rsidP="00BB7EB0">
            <w:pPr>
              <w:pStyle w:val="InfoBlue"/>
              <w:numPr>
                <w:ilvl w:val="0"/>
                <w:numId w:val="16"/>
              </w:numPr>
            </w:pPr>
            <w:r w:rsidRPr="00BB7EB0">
              <w:t>The application redirects the user to the login page.</w:t>
            </w:r>
          </w:p>
        </w:tc>
      </w:tr>
      <w:tr w:rsidR="00182AE0" w:rsidRPr="00C325BC" w14:paraId="47CF2457" w14:textId="77777777" w:rsidTr="00B0682E">
        <w:tc>
          <w:tcPr>
            <w:tcW w:w="1495" w:type="dxa"/>
          </w:tcPr>
          <w:p w14:paraId="57D43138" w14:textId="77777777" w:rsidR="00182AE0" w:rsidRPr="00C325BC" w:rsidRDefault="00182AE0" w:rsidP="00B0682E">
            <w:pPr>
              <w:pStyle w:val="aa"/>
              <w:ind w:left="0"/>
              <w:jc w:val="center"/>
              <w:rPr>
                <w:b/>
              </w:rPr>
            </w:pPr>
            <w:r>
              <w:rPr>
                <w:b/>
              </w:rPr>
              <w:t>Post conditions</w:t>
            </w:r>
          </w:p>
        </w:tc>
        <w:tc>
          <w:tcPr>
            <w:tcW w:w="7361" w:type="dxa"/>
          </w:tcPr>
          <w:p w14:paraId="7EDE8357" w14:textId="77777777" w:rsidR="00E551D1" w:rsidRPr="00E551D1" w:rsidRDefault="00E551D1" w:rsidP="00E551D1">
            <w:pPr>
              <w:pStyle w:val="InfoBlue"/>
            </w:pPr>
            <w:r w:rsidRPr="00E551D1">
              <w:t>The user's session is invalidated, and the user is logged out of the application.</w:t>
            </w:r>
          </w:p>
          <w:p w14:paraId="3961A3A8" w14:textId="77777777" w:rsidR="00E551D1" w:rsidRPr="00E551D1" w:rsidRDefault="00E551D1" w:rsidP="00E551D1">
            <w:pPr>
              <w:pStyle w:val="InfoBlue"/>
            </w:pPr>
            <w:r w:rsidRPr="00E551D1">
              <w:t>The user is redirected to the login page and can no longer access authenticated pages without logging in again.</w:t>
            </w:r>
          </w:p>
          <w:p w14:paraId="027118C0" w14:textId="0571EEB0" w:rsidR="00182AE0" w:rsidRPr="00C325BC" w:rsidRDefault="00182AE0" w:rsidP="00B0682E">
            <w:pPr>
              <w:pStyle w:val="InfoBlue"/>
            </w:pPr>
          </w:p>
        </w:tc>
      </w:tr>
    </w:tbl>
    <w:p w14:paraId="54DF6640" w14:textId="77777777" w:rsidR="00C325BC" w:rsidRDefault="00C325BC" w:rsidP="00C325BC"/>
    <w:p w14:paraId="4B68E6A4" w14:textId="4C6A41ED" w:rsidR="00182AE0" w:rsidRPr="00C325BC" w:rsidRDefault="004732AD" w:rsidP="00182AE0">
      <w:pPr>
        <w:pStyle w:val="2"/>
      </w:pPr>
      <w:r w:rsidRPr="004732AD">
        <w:t xml:space="preserve">User Profile </w:t>
      </w:r>
      <w:r w:rsidR="00C802B3" w:rsidRPr="00C802B3">
        <w:t>submission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D70E8D" w:rsidRPr="00C325BC" w14:paraId="6D809E67" w14:textId="77777777" w:rsidTr="00B0682E">
        <w:tc>
          <w:tcPr>
            <w:tcW w:w="1495" w:type="dxa"/>
          </w:tcPr>
          <w:p w14:paraId="42B1BF9C" w14:textId="77777777" w:rsidR="00D70E8D" w:rsidRPr="00583C04" w:rsidRDefault="00D70E8D" w:rsidP="00B0682E">
            <w:pPr>
              <w:pStyle w:val="aa"/>
              <w:ind w:left="0"/>
              <w:jc w:val="center"/>
              <w:rPr>
                <w:b/>
              </w:rPr>
            </w:pPr>
            <w:r>
              <w:rPr>
                <w:b/>
              </w:rPr>
              <w:t>Use case</w:t>
            </w:r>
            <w:r>
              <w:rPr>
                <w:b/>
                <w:lang w:val="el-GR"/>
              </w:rPr>
              <w:t xml:space="preserve"> </w:t>
            </w:r>
            <w:r>
              <w:rPr>
                <w:b/>
              </w:rPr>
              <w:t>ID</w:t>
            </w:r>
          </w:p>
        </w:tc>
        <w:tc>
          <w:tcPr>
            <w:tcW w:w="7361" w:type="dxa"/>
          </w:tcPr>
          <w:p w14:paraId="381089BB" w14:textId="1856CE40" w:rsidR="00D70E8D" w:rsidRPr="00C325BC" w:rsidRDefault="00D70E8D" w:rsidP="00B0682E">
            <w:pPr>
              <w:pStyle w:val="InfoBlue"/>
            </w:pPr>
            <w:r>
              <w:t>US</w:t>
            </w:r>
            <w:r w:rsidR="004732AD">
              <w:t>4</w:t>
            </w:r>
          </w:p>
        </w:tc>
      </w:tr>
      <w:tr w:rsidR="00D70E8D" w:rsidRPr="00C325BC" w14:paraId="7949622D" w14:textId="77777777" w:rsidTr="00B0682E">
        <w:tc>
          <w:tcPr>
            <w:tcW w:w="1495" w:type="dxa"/>
          </w:tcPr>
          <w:p w14:paraId="7A49BC97" w14:textId="77777777" w:rsidR="00D70E8D" w:rsidRPr="00583C04" w:rsidRDefault="00D70E8D" w:rsidP="00B0682E">
            <w:pPr>
              <w:pStyle w:val="aa"/>
              <w:ind w:left="0"/>
              <w:jc w:val="center"/>
              <w:rPr>
                <w:b/>
              </w:rPr>
            </w:pPr>
            <w:r>
              <w:rPr>
                <w:b/>
              </w:rPr>
              <w:t>Actors</w:t>
            </w:r>
          </w:p>
        </w:tc>
        <w:tc>
          <w:tcPr>
            <w:tcW w:w="7361" w:type="dxa"/>
          </w:tcPr>
          <w:p w14:paraId="79D4F1B3" w14:textId="77777777" w:rsidR="00D70E8D" w:rsidRPr="00C325BC" w:rsidRDefault="00D70E8D" w:rsidP="00B0682E">
            <w:pPr>
              <w:pStyle w:val="InfoBlue"/>
            </w:pPr>
            <w:r>
              <w:t>User</w:t>
            </w:r>
          </w:p>
        </w:tc>
      </w:tr>
      <w:tr w:rsidR="00D70E8D" w:rsidRPr="001A0F6C" w14:paraId="73F6FC72" w14:textId="77777777" w:rsidTr="00B0682E">
        <w:tc>
          <w:tcPr>
            <w:tcW w:w="1495" w:type="dxa"/>
          </w:tcPr>
          <w:p w14:paraId="0F4845D2" w14:textId="77777777" w:rsidR="00D70E8D" w:rsidRPr="00C325BC" w:rsidRDefault="00D70E8D" w:rsidP="00B0682E">
            <w:pPr>
              <w:pStyle w:val="aa"/>
              <w:ind w:left="0"/>
              <w:jc w:val="center"/>
              <w:rPr>
                <w:b/>
              </w:rPr>
            </w:pPr>
            <w:r>
              <w:rPr>
                <w:b/>
              </w:rPr>
              <w:t>Pre conditions</w:t>
            </w:r>
          </w:p>
        </w:tc>
        <w:tc>
          <w:tcPr>
            <w:tcW w:w="7361" w:type="dxa"/>
          </w:tcPr>
          <w:p w14:paraId="143607C9" w14:textId="77777777" w:rsidR="00EC0D97" w:rsidRDefault="00EC0D97" w:rsidP="00EC0D97">
            <w:pPr>
              <w:pStyle w:val="InfoBlue"/>
              <w:numPr>
                <w:ilvl w:val="0"/>
                <w:numId w:val="18"/>
              </w:numPr>
            </w:pPr>
            <w:r>
              <w:t>Application successfully initialized and running on respective host.</w:t>
            </w:r>
          </w:p>
          <w:p w14:paraId="77D563A3" w14:textId="77777777" w:rsidR="00EC0D97" w:rsidRDefault="00EC0D97" w:rsidP="00EC0D97">
            <w:pPr>
              <w:pStyle w:val="InfoBlue"/>
              <w:numPr>
                <w:ilvl w:val="0"/>
                <w:numId w:val="18"/>
              </w:numPr>
            </w:pPr>
            <w:r>
              <w:t>Database initialized and running on respective host.</w:t>
            </w:r>
          </w:p>
          <w:p w14:paraId="505C5834" w14:textId="77777777" w:rsidR="00EC0D97" w:rsidRDefault="00EC0D97" w:rsidP="00EC0D97">
            <w:pPr>
              <w:pStyle w:val="InfoBlue"/>
              <w:numPr>
                <w:ilvl w:val="0"/>
                <w:numId w:val="18"/>
              </w:numPr>
            </w:pPr>
            <w:r>
              <w:t>Application successfully connected to the database.</w:t>
            </w:r>
          </w:p>
          <w:p w14:paraId="505F52C4" w14:textId="1216D66D" w:rsidR="00D70E8D" w:rsidRPr="001A0F6C" w:rsidRDefault="00EC0D97" w:rsidP="00EC0D97">
            <w:pPr>
              <w:pStyle w:val="InfoBlue"/>
              <w:numPr>
                <w:ilvl w:val="0"/>
                <w:numId w:val="18"/>
              </w:numPr>
            </w:pPr>
            <w:r>
              <w:t>User is authenticated and logged into the application.</w:t>
            </w:r>
          </w:p>
        </w:tc>
      </w:tr>
      <w:tr w:rsidR="00D70E8D" w:rsidRPr="00C325BC" w14:paraId="1F317AE7" w14:textId="77777777" w:rsidTr="00B0682E">
        <w:tc>
          <w:tcPr>
            <w:tcW w:w="1495" w:type="dxa"/>
          </w:tcPr>
          <w:p w14:paraId="653F9A0C" w14:textId="77777777" w:rsidR="00D70E8D" w:rsidRPr="00C325BC" w:rsidRDefault="00D70E8D" w:rsidP="00B0682E">
            <w:pPr>
              <w:pStyle w:val="aa"/>
              <w:ind w:left="0"/>
              <w:jc w:val="center"/>
              <w:rPr>
                <w:b/>
              </w:rPr>
            </w:pPr>
            <w:r>
              <w:rPr>
                <w:b/>
              </w:rPr>
              <w:t>Main flow of events</w:t>
            </w:r>
          </w:p>
        </w:tc>
        <w:tc>
          <w:tcPr>
            <w:tcW w:w="7361" w:type="dxa"/>
          </w:tcPr>
          <w:p w14:paraId="21987DF3" w14:textId="03686730" w:rsidR="00B109FE" w:rsidRDefault="00B109FE" w:rsidP="00B109FE">
            <w:pPr>
              <w:pStyle w:val="InfoBlue"/>
              <w:numPr>
                <w:ilvl w:val="0"/>
                <w:numId w:val="19"/>
              </w:numPr>
            </w:pPr>
            <w:r>
              <w:t>The use case starts when an authenticated user navigates to the "Profile" page.</w:t>
            </w:r>
          </w:p>
          <w:p w14:paraId="7224A8EB" w14:textId="77777777" w:rsidR="00B109FE" w:rsidRDefault="00B109FE" w:rsidP="00B109FE">
            <w:pPr>
              <w:pStyle w:val="InfoBlue"/>
              <w:numPr>
                <w:ilvl w:val="0"/>
                <w:numId w:val="19"/>
              </w:numPr>
            </w:pPr>
            <w:r>
              <w:t>The user enters their full name, address, age, phone number, preferred book categories, and favorite authors.</w:t>
            </w:r>
          </w:p>
          <w:p w14:paraId="037130D1" w14:textId="132C728A" w:rsidR="00B109FE" w:rsidRDefault="00B109FE" w:rsidP="00B109FE">
            <w:pPr>
              <w:pStyle w:val="InfoBlue"/>
              <w:numPr>
                <w:ilvl w:val="0"/>
                <w:numId w:val="19"/>
              </w:numPr>
            </w:pPr>
            <w:r>
              <w:t>The user clicks the "</w:t>
            </w:r>
            <w:r w:rsidR="009830E6">
              <w:t>Submit</w:t>
            </w:r>
            <w:r>
              <w:t>" button.</w:t>
            </w:r>
          </w:p>
          <w:p w14:paraId="286A75B4" w14:textId="77777777" w:rsidR="00B109FE" w:rsidRDefault="00B109FE" w:rsidP="00B109FE">
            <w:pPr>
              <w:pStyle w:val="InfoBlue"/>
              <w:numPr>
                <w:ilvl w:val="0"/>
                <w:numId w:val="19"/>
              </w:numPr>
            </w:pPr>
            <w:r>
              <w:t>The application validates the entered information.</w:t>
            </w:r>
          </w:p>
          <w:p w14:paraId="17324193" w14:textId="77777777" w:rsidR="00B109FE" w:rsidRDefault="00B109FE" w:rsidP="00B109FE">
            <w:pPr>
              <w:pStyle w:val="InfoBlue"/>
              <w:numPr>
                <w:ilvl w:val="0"/>
                <w:numId w:val="19"/>
              </w:numPr>
            </w:pPr>
            <w:r>
              <w:t>The application saves the profile information in the database.</w:t>
            </w:r>
          </w:p>
          <w:p w14:paraId="335A02FD" w14:textId="5644E62B" w:rsidR="00D70E8D" w:rsidRPr="00C325BC" w:rsidRDefault="00B109FE" w:rsidP="00B109FE">
            <w:pPr>
              <w:pStyle w:val="InfoBlue"/>
              <w:numPr>
                <w:ilvl w:val="0"/>
                <w:numId w:val="19"/>
              </w:numPr>
            </w:pPr>
            <w:r>
              <w:lastRenderedPageBreak/>
              <w:t>The application redirects the user to the profile view page.</w:t>
            </w:r>
          </w:p>
        </w:tc>
      </w:tr>
      <w:tr w:rsidR="00D70E8D" w:rsidRPr="00C325BC" w14:paraId="0FD87150" w14:textId="77777777" w:rsidTr="00B0682E">
        <w:tc>
          <w:tcPr>
            <w:tcW w:w="1495" w:type="dxa"/>
          </w:tcPr>
          <w:p w14:paraId="4844C556" w14:textId="77777777" w:rsidR="00D70E8D" w:rsidRPr="00C325BC" w:rsidRDefault="00D70E8D" w:rsidP="00B0682E">
            <w:pPr>
              <w:pStyle w:val="aa"/>
              <w:ind w:left="0"/>
              <w:jc w:val="center"/>
              <w:rPr>
                <w:b/>
              </w:rPr>
            </w:pPr>
            <w:r>
              <w:rPr>
                <w:b/>
              </w:rPr>
              <w:lastRenderedPageBreak/>
              <w:t>Post conditions</w:t>
            </w:r>
          </w:p>
        </w:tc>
        <w:tc>
          <w:tcPr>
            <w:tcW w:w="7361" w:type="dxa"/>
          </w:tcPr>
          <w:p w14:paraId="1D74406E" w14:textId="685E7008" w:rsidR="00D70E8D" w:rsidRPr="00C325BC" w:rsidRDefault="00ED7A8C" w:rsidP="00B0682E">
            <w:pPr>
              <w:pStyle w:val="InfoBlue"/>
            </w:pPr>
            <w:r w:rsidRPr="00ED7A8C">
              <w:t>If the profile creation is successful, the user’s profile information is stored in the database, and the user can view and edit their profile.</w:t>
            </w:r>
          </w:p>
        </w:tc>
      </w:tr>
    </w:tbl>
    <w:p w14:paraId="3E9FBB5C" w14:textId="67E33917" w:rsidR="00ED7A8C" w:rsidRPr="00C325BC" w:rsidRDefault="009F1979" w:rsidP="00ED7A8C">
      <w:pPr>
        <w:pStyle w:val="2"/>
      </w:pPr>
      <w:r>
        <w:t>Add Book Offer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ED7A8C" w:rsidRPr="00C325BC" w14:paraId="3FE5D705" w14:textId="77777777" w:rsidTr="00B0682E">
        <w:tc>
          <w:tcPr>
            <w:tcW w:w="1495" w:type="dxa"/>
          </w:tcPr>
          <w:p w14:paraId="10E3884C" w14:textId="77777777" w:rsidR="00ED7A8C" w:rsidRPr="00583C04" w:rsidRDefault="00ED7A8C" w:rsidP="00B0682E">
            <w:pPr>
              <w:pStyle w:val="aa"/>
              <w:ind w:left="0"/>
              <w:jc w:val="center"/>
              <w:rPr>
                <w:b/>
              </w:rPr>
            </w:pPr>
            <w:r>
              <w:rPr>
                <w:b/>
              </w:rPr>
              <w:t>Use case</w:t>
            </w:r>
            <w:r>
              <w:rPr>
                <w:b/>
                <w:lang w:val="el-GR"/>
              </w:rPr>
              <w:t xml:space="preserve"> </w:t>
            </w:r>
            <w:r>
              <w:rPr>
                <w:b/>
              </w:rPr>
              <w:t>ID</w:t>
            </w:r>
          </w:p>
        </w:tc>
        <w:tc>
          <w:tcPr>
            <w:tcW w:w="7361" w:type="dxa"/>
          </w:tcPr>
          <w:p w14:paraId="03F09737" w14:textId="3873826B" w:rsidR="00ED7A8C" w:rsidRPr="00C325BC" w:rsidRDefault="00ED7A8C" w:rsidP="00B0682E">
            <w:pPr>
              <w:pStyle w:val="InfoBlue"/>
            </w:pPr>
            <w:r>
              <w:t>US</w:t>
            </w:r>
            <w:r w:rsidR="009F1979">
              <w:t>5</w:t>
            </w:r>
          </w:p>
        </w:tc>
      </w:tr>
      <w:tr w:rsidR="00ED7A8C" w:rsidRPr="00C325BC" w14:paraId="6EDCCE9F" w14:textId="77777777" w:rsidTr="00B0682E">
        <w:tc>
          <w:tcPr>
            <w:tcW w:w="1495" w:type="dxa"/>
          </w:tcPr>
          <w:p w14:paraId="6F76C3F0" w14:textId="77777777" w:rsidR="00ED7A8C" w:rsidRPr="00583C04" w:rsidRDefault="00ED7A8C" w:rsidP="00B0682E">
            <w:pPr>
              <w:pStyle w:val="aa"/>
              <w:ind w:left="0"/>
              <w:jc w:val="center"/>
              <w:rPr>
                <w:b/>
              </w:rPr>
            </w:pPr>
            <w:r>
              <w:rPr>
                <w:b/>
              </w:rPr>
              <w:t>Actors</w:t>
            </w:r>
          </w:p>
        </w:tc>
        <w:tc>
          <w:tcPr>
            <w:tcW w:w="7361" w:type="dxa"/>
          </w:tcPr>
          <w:p w14:paraId="3A47C852" w14:textId="77777777" w:rsidR="00ED7A8C" w:rsidRPr="00C325BC" w:rsidRDefault="00ED7A8C" w:rsidP="00B0682E">
            <w:pPr>
              <w:pStyle w:val="InfoBlue"/>
            </w:pPr>
            <w:r>
              <w:t>User</w:t>
            </w:r>
          </w:p>
        </w:tc>
      </w:tr>
      <w:tr w:rsidR="00ED7A8C" w:rsidRPr="00C325BC" w14:paraId="444FC9B8" w14:textId="77777777" w:rsidTr="00B0682E">
        <w:tc>
          <w:tcPr>
            <w:tcW w:w="1495" w:type="dxa"/>
          </w:tcPr>
          <w:p w14:paraId="27EFABFD" w14:textId="77777777" w:rsidR="00ED7A8C" w:rsidRPr="00C325BC" w:rsidRDefault="00ED7A8C" w:rsidP="00B0682E">
            <w:pPr>
              <w:pStyle w:val="aa"/>
              <w:ind w:left="0"/>
              <w:jc w:val="center"/>
              <w:rPr>
                <w:b/>
              </w:rPr>
            </w:pPr>
            <w:r>
              <w:rPr>
                <w:b/>
              </w:rPr>
              <w:t>Pre conditions</w:t>
            </w:r>
          </w:p>
        </w:tc>
        <w:tc>
          <w:tcPr>
            <w:tcW w:w="7361" w:type="dxa"/>
          </w:tcPr>
          <w:p w14:paraId="7F74244D" w14:textId="77777777" w:rsidR="009B7233" w:rsidRPr="009B7233" w:rsidRDefault="009B7233" w:rsidP="009B7233">
            <w:pPr>
              <w:pStyle w:val="aa"/>
              <w:numPr>
                <w:ilvl w:val="0"/>
                <w:numId w:val="21"/>
              </w:numPr>
            </w:pPr>
            <w:r w:rsidRPr="009B7233">
              <w:t>Application successfully initialized and running on respective host.</w:t>
            </w:r>
          </w:p>
          <w:p w14:paraId="25A1976F" w14:textId="77777777" w:rsidR="009B7233" w:rsidRPr="009B7233" w:rsidRDefault="009B7233" w:rsidP="009B7233">
            <w:pPr>
              <w:pStyle w:val="aa"/>
              <w:numPr>
                <w:ilvl w:val="0"/>
                <w:numId w:val="21"/>
              </w:numPr>
            </w:pPr>
            <w:r w:rsidRPr="009B7233">
              <w:t>Database initialized and running on respective host.</w:t>
            </w:r>
          </w:p>
          <w:p w14:paraId="433B41BC" w14:textId="77777777" w:rsidR="009B7233" w:rsidRPr="009B7233" w:rsidRDefault="009B7233" w:rsidP="009B7233">
            <w:pPr>
              <w:pStyle w:val="aa"/>
              <w:numPr>
                <w:ilvl w:val="0"/>
                <w:numId w:val="21"/>
              </w:numPr>
            </w:pPr>
            <w:r w:rsidRPr="009B7233">
              <w:t>Application successfully connected to the database.</w:t>
            </w:r>
          </w:p>
          <w:p w14:paraId="3AD2CEAE" w14:textId="06E8BED7" w:rsidR="009B7233" w:rsidRPr="001A0F6C" w:rsidRDefault="009B7233" w:rsidP="009B7233">
            <w:pPr>
              <w:pStyle w:val="aa"/>
              <w:numPr>
                <w:ilvl w:val="0"/>
                <w:numId w:val="21"/>
              </w:numPr>
            </w:pPr>
            <w:r w:rsidRPr="009B7233">
              <w:t>User is authenticated and logged into the application.</w:t>
            </w:r>
          </w:p>
        </w:tc>
      </w:tr>
      <w:tr w:rsidR="00ED7A8C" w:rsidRPr="00C325BC" w14:paraId="6894D623" w14:textId="77777777" w:rsidTr="00B0682E">
        <w:tc>
          <w:tcPr>
            <w:tcW w:w="1495" w:type="dxa"/>
          </w:tcPr>
          <w:p w14:paraId="43FA6FE2" w14:textId="77777777" w:rsidR="00ED7A8C" w:rsidRPr="00C325BC" w:rsidRDefault="00ED7A8C" w:rsidP="00B0682E">
            <w:pPr>
              <w:pStyle w:val="aa"/>
              <w:ind w:left="0"/>
              <w:jc w:val="center"/>
              <w:rPr>
                <w:b/>
              </w:rPr>
            </w:pPr>
            <w:r>
              <w:rPr>
                <w:b/>
              </w:rPr>
              <w:t>Main flow of events</w:t>
            </w:r>
          </w:p>
        </w:tc>
        <w:tc>
          <w:tcPr>
            <w:tcW w:w="7361" w:type="dxa"/>
          </w:tcPr>
          <w:p w14:paraId="392A9BA8" w14:textId="10A5C464" w:rsidR="00FB0236" w:rsidRPr="00FB0236" w:rsidRDefault="00FB0236" w:rsidP="00FB0236">
            <w:pPr>
              <w:pStyle w:val="InfoBlue"/>
              <w:numPr>
                <w:ilvl w:val="0"/>
                <w:numId w:val="22"/>
              </w:numPr>
            </w:pPr>
            <w:r w:rsidRPr="00FB0236">
              <w:t>The use case starts when an authenticated user navigates to the "</w:t>
            </w:r>
            <w:r w:rsidR="00497C37">
              <w:t>My Books/</w:t>
            </w:r>
            <w:r w:rsidR="002F6AFE">
              <w:t>AddBook</w:t>
            </w:r>
            <w:r w:rsidRPr="00FB0236">
              <w:t>" page.</w:t>
            </w:r>
          </w:p>
          <w:p w14:paraId="32A25233" w14:textId="40850235" w:rsidR="00FB0236" w:rsidRPr="00FB0236" w:rsidRDefault="00FB0236" w:rsidP="00FB0236">
            <w:pPr>
              <w:pStyle w:val="InfoBlue"/>
              <w:numPr>
                <w:ilvl w:val="0"/>
                <w:numId w:val="22"/>
              </w:numPr>
            </w:pPr>
            <w:r w:rsidRPr="00FB0236">
              <w:t>The user enters the book title, author(s), category.</w:t>
            </w:r>
          </w:p>
          <w:p w14:paraId="18384406" w14:textId="244004C8" w:rsidR="00FB0236" w:rsidRPr="00FB0236" w:rsidRDefault="00FB0236" w:rsidP="00FB0236">
            <w:pPr>
              <w:pStyle w:val="InfoBlue"/>
              <w:numPr>
                <w:ilvl w:val="0"/>
                <w:numId w:val="22"/>
              </w:numPr>
            </w:pPr>
            <w:r w:rsidRPr="00FB0236">
              <w:t>The user clicks the "</w:t>
            </w:r>
            <w:r w:rsidR="002F6AFE">
              <w:t>Submit</w:t>
            </w:r>
            <w:r w:rsidRPr="00FB0236">
              <w:t>" button.</w:t>
            </w:r>
          </w:p>
          <w:p w14:paraId="3FA0C705" w14:textId="77777777" w:rsidR="00FB0236" w:rsidRPr="00FB0236" w:rsidRDefault="00FB0236" w:rsidP="00FB0236">
            <w:pPr>
              <w:pStyle w:val="InfoBlue"/>
              <w:numPr>
                <w:ilvl w:val="0"/>
                <w:numId w:val="22"/>
              </w:numPr>
            </w:pPr>
            <w:r w:rsidRPr="00FB0236">
              <w:t>The application saves the book offer information in the database.</w:t>
            </w:r>
          </w:p>
          <w:p w14:paraId="4AA64AEA" w14:textId="701BF45A" w:rsidR="00ED7A8C" w:rsidRPr="00C325BC" w:rsidRDefault="00FB0236" w:rsidP="00FB0236">
            <w:pPr>
              <w:pStyle w:val="InfoBlue"/>
              <w:numPr>
                <w:ilvl w:val="0"/>
                <w:numId w:val="22"/>
              </w:numPr>
            </w:pPr>
            <w:r w:rsidRPr="00FB0236">
              <w:t>The application redirects the user to their personal list of book offers.</w:t>
            </w:r>
          </w:p>
        </w:tc>
      </w:tr>
      <w:tr w:rsidR="00ED7A8C" w:rsidRPr="00C325BC" w14:paraId="6873D39B" w14:textId="77777777" w:rsidTr="00B0682E">
        <w:trPr>
          <w:trHeight w:val="1115"/>
        </w:trPr>
        <w:tc>
          <w:tcPr>
            <w:tcW w:w="1495" w:type="dxa"/>
          </w:tcPr>
          <w:p w14:paraId="3F956CBD" w14:textId="77777777" w:rsidR="00ED7A8C" w:rsidRPr="00C325BC" w:rsidRDefault="00ED7A8C" w:rsidP="00B0682E">
            <w:pPr>
              <w:pStyle w:val="aa"/>
              <w:ind w:left="0"/>
              <w:jc w:val="center"/>
              <w:rPr>
                <w:b/>
              </w:rPr>
            </w:pPr>
            <w:r>
              <w:rPr>
                <w:b/>
              </w:rPr>
              <w:t>Post conditions</w:t>
            </w:r>
          </w:p>
        </w:tc>
        <w:tc>
          <w:tcPr>
            <w:tcW w:w="7361" w:type="dxa"/>
          </w:tcPr>
          <w:p w14:paraId="62797469" w14:textId="79A25177" w:rsidR="00ED7A8C" w:rsidRPr="00C325BC" w:rsidRDefault="00FE7A1C" w:rsidP="00B0682E">
            <w:pPr>
              <w:pStyle w:val="InfoBlue"/>
            </w:pPr>
            <w:r w:rsidRPr="00FE7A1C">
              <w:t>If the book offer is added successfully, the book offer information is stored in the database, and the user can view it in their personal list of book offers.</w:t>
            </w:r>
          </w:p>
        </w:tc>
      </w:tr>
    </w:tbl>
    <w:p w14:paraId="6CB7FCE2" w14:textId="77777777" w:rsidR="00255E1A" w:rsidRDefault="00255E1A" w:rsidP="00255E1A">
      <w:pPr>
        <w:pStyle w:val="2"/>
        <w:numPr>
          <w:ilvl w:val="0"/>
          <w:numId w:val="0"/>
        </w:numPr>
        <w:ind w:left="180"/>
      </w:pPr>
    </w:p>
    <w:p w14:paraId="25F2DFBE" w14:textId="77777777" w:rsidR="00255E1A" w:rsidRDefault="00255E1A" w:rsidP="00255E1A">
      <w:pPr>
        <w:pStyle w:val="2"/>
        <w:numPr>
          <w:ilvl w:val="0"/>
          <w:numId w:val="0"/>
        </w:numPr>
        <w:ind w:left="180"/>
      </w:pPr>
    </w:p>
    <w:p w14:paraId="137D95D1" w14:textId="77777777" w:rsidR="00255E1A" w:rsidRDefault="00255E1A" w:rsidP="00255E1A">
      <w:pPr>
        <w:pStyle w:val="2"/>
        <w:numPr>
          <w:ilvl w:val="0"/>
          <w:numId w:val="0"/>
        </w:numPr>
        <w:ind w:left="180"/>
      </w:pPr>
    </w:p>
    <w:p w14:paraId="35EE2700" w14:textId="77777777" w:rsidR="00255E1A" w:rsidRDefault="00255E1A" w:rsidP="00255E1A">
      <w:pPr>
        <w:pStyle w:val="2"/>
        <w:numPr>
          <w:ilvl w:val="0"/>
          <w:numId w:val="0"/>
        </w:numPr>
        <w:ind w:left="180"/>
      </w:pPr>
    </w:p>
    <w:p w14:paraId="19099279" w14:textId="77777777" w:rsidR="00255E1A" w:rsidRDefault="00255E1A" w:rsidP="00255E1A">
      <w:pPr>
        <w:pStyle w:val="2"/>
        <w:numPr>
          <w:ilvl w:val="0"/>
          <w:numId w:val="0"/>
        </w:numPr>
        <w:ind w:left="180"/>
      </w:pPr>
    </w:p>
    <w:p w14:paraId="6B78F34C" w14:textId="3F601887" w:rsidR="00FE7A1C" w:rsidRDefault="00912560" w:rsidP="00255E1A">
      <w:pPr>
        <w:pStyle w:val="2"/>
      </w:pPr>
      <w:r>
        <w:lastRenderedPageBreak/>
        <w:t>B</w:t>
      </w:r>
      <w:r w:rsidR="00DA2E82">
        <w:t>rowse Requests for Book Offer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FE7A1C" w:rsidRPr="00C325BC" w14:paraId="20804663" w14:textId="77777777" w:rsidTr="00B0682E">
        <w:tc>
          <w:tcPr>
            <w:tcW w:w="1495" w:type="dxa"/>
          </w:tcPr>
          <w:p w14:paraId="1A1A89B2" w14:textId="77777777" w:rsidR="00FE7A1C" w:rsidRPr="00583C04" w:rsidRDefault="00FE7A1C" w:rsidP="00B0682E">
            <w:pPr>
              <w:pStyle w:val="aa"/>
              <w:ind w:left="0"/>
              <w:jc w:val="center"/>
              <w:rPr>
                <w:b/>
              </w:rPr>
            </w:pPr>
            <w:r>
              <w:rPr>
                <w:b/>
              </w:rPr>
              <w:t>Use case</w:t>
            </w:r>
            <w:r>
              <w:rPr>
                <w:b/>
                <w:lang w:val="el-GR"/>
              </w:rPr>
              <w:t xml:space="preserve"> </w:t>
            </w:r>
            <w:r>
              <w:rPr>
                <w:b/>
              </w:rPr>
              <w:t>ID</w:t>
            </w:r>
          </w:p>
        </w:tc>
        <w:tc>
          <w:tcPr>
            <w:tcW w:w="7361" w:type="dxa"/>
          </w:tcPr>
          <w:p w14:paraId="0721387A" w14:textId="75C78FC1" w:rsidR="00FE7A1C" w:rsidRPr="00C325BC" w:rsidRDefault="00FE7A1C" w:rsidP="00B0682E">
            <w:pPr>
              <w:pStyle w:val="InfoBlue"/>
            </w:pPr>
            <w:r>
              <w:t>U</w:t>
            </w:r>
            <w:r w:rsidR="00DA2E82">
              <w:t>S6</w:t>
            </w:r>
          </w:p>
        </w:tc>
      </w:tr>
      <w:tr w:rsidR="00FE7A1C" w:rsidRPr="00C325BC" w14:paraId="0CEE2A71" w14:textId="77777777" w:rsidTr="00B0682E">
        <w:tc>
          <w:tcPr>
            <w:tcW w:w="1495" w:type="dxa"/>
          </w:tcPr>
          <w:p w14:paraId="741901ED" w14:textId="77777777" w:rsidR="00FE7A1C" w:rsidRPr="00583C04" w:rsidRDefault="00FE7A1C" w:rsidP="00B0682E">
            <w:pPr>
              <w:pStyle w:val="aa"/>
              <w:ind w:left="0"/>
              <w:jc w:val="center"/>
              <w:rPr>
                <w:b/>
              </w:rPr>
            </w:pPr>
            <w:r>
              <w:rPr>
                <w:b/>
              </w:rPr>
              <w:t>Actors</w:t>
            </w:r>
          </w:p>
        </w:tc>
        <w:tc>
          <w:tcPr>
            <w:tcW w:w="7361" w:type="dxa"/>
          </w:tcPr>
          <w:p w14:paraId="7E6BE99D" w14:textId="77777777" w:rsidR="00FE7A1C" w:rsidRPr="00C325BC" w:rsidRDefault="00FE7A1C" w:rsidP="00B0682E">
            <w:pPr>
              <w:pStyle w:val="InfoBlue"/>
            </w:pPr>
            <w:r>
              <w:t>User</w:t>
            </w:r>
          </w:p>
        </w:tc>
      </w:tr>
      <w:tr w:rsidR="00FE7A1C" w:rsidRPr="001A0F6C" w14:paraId="09D84718" w14:textId="77777777" w:rsidTr="00B0682E">
        <w:tc>
          <w:tcPr>
            <w:tcW w:w="1495" w:type="dxa"/>
          </w:tcPr>
          <w:p w14:paraId="27DEF503" w14:textId="77777777" w:rsidR="00FE7A1C" w:rsidRPr="00C325BC" w:rsidRDefault="00FE7A1C" w:rsidP="00B0682E">
            <w:pPr>
              <w:pStyle w:val="aa"/>
              <w:ind w:left="0"/>
              <w:jc w:val="center"/>
              <w:rPr>
                <w:b/>
              </w:rPr>
            </w:pPr>
            <w:r>
              <w:rPr>
                <w:b/>
              </w:rPr>
              <w:t>Pre conditions</w:t>
            </w:r>
          </w:p>
        </w:tc>
        <w:tc>
          <w:tcPr>
            <w:tcW w:w="7361" w:type="dxa"/>
          </w:tcPr>
          <w:p w14:paraId="02DF4029" w14:textId="77777777" w:rsidR="00B35B22" w:rsidRPr="00B35B22" w:rsidRDefault="00B35B22" w:rsidP="00B35B22">
            <w:pPr>
              <w:pStyle w:val="InfoBlue"/>
              <w:numPr>
                <w:ilvl w:val="0"/>
                <w:numId w:val="24"/>
              </w:numPr>
            </w:pPr>
            <w:r w:rsidRPr="00B35B22">
              <w:t>Application successfully initialized and running on respective host.</w:t>
            </w:r>
          </w:p>
          <w:p w14:paraId="49AD1E5D" w14:textId="77777777" w:rsidR="00B35B22" w:rsidRPr="00B35B22" w:rsidRDefault="00B35B22" w:rsidP="00B35B22">
            <w:pPr>
              <w:pStyle w:val="InfoBlue"/>
              <w:numPr>
                <w:ilvl w:val="0"/>
                <w:numId w:val="24"/>
              </w:numPr>
            </w:pPr>
            <w:r w:rsidRPr="00B35B22">
              <w:t>Database initialized and running on respective host.</w:t>
            </w:r>
          </w:p>
          <w:p w14:paraId="1172BBD8" w14:textId="77777777" w:rsidR="00B35B22" w:rsidRPr="00B35B22" w:rsidRDefault="00B35B22" w:rsidP="00B35B22">
            <w:pPr>
              <w:pStyle w:val="InfoBlue"/>
              <w:numPr>
                <w:ilvl w:val="0"/>
                <w:numId w:val="24"/>
              </w:numPr>
            </w:pPr>
            <w:r w:rsidRPr="00B35B22">
              <w:t>Application successfully connected to the database.</w:t>
            </w:r>
          </w:p>
          <w:p w14:paraId="799D00B7" w14:textId="77777777" w:rsidR="00B35B22" w:rsidRPr="00B35B22" w:rsidRDefault="00B35B22" w:rsidP="00B35B22">
            <w:pPr>
              <w:pStyle w:val="InfoBlue"/>
              <w:numPr>
                <w:ilvl w:val="0"/>
                <w:numId w:val="24"/>
              </w:numPr>
            </w:pPr>
            <w:r w:rsidRPr="00B35B22">
              <w:t>User is authenticated and logged into the application.</w:t>
            </w:r>
          </w:p>
          <w:p w14:paraId="44EB16D8" w14:textId="21B4F991" w:rsidR="00FE7A1C" w:rsidRPr="001A0F6C" w:rsidRDefault="00B35B22" w:rsidP="00B35B22">
            <w:pPr>
              <w:pStyle w:val="InfoBlue"/>
              <w:numPr>
                <w:ilvl w:val="0"/>
                <w:numId w:val="24"/>
              </w:numPr>
            </w:pPr>
            <w:r>
              <w:t xml:space="preserve">A </w:t>
            </w:r>
            <w:r w:rsidRPr="00B35B22">
              <w:t>User has at least one book offer listed.</w:t>
            </w:r>
          </w:p>
        </w:tc>
      </w:tr>
      <w:tr w:rsidR="00FE7A1C" w:rsidRPr="00C325BC" w14:paraId="5DA651A9" w14:textId="77777777" w:rsidTr="00B0682E">
        <w:tc>
          <w:tcPr>
            <w:tcW w:w="1495" w:type="dxa"/>
          </w:tcPr>
          <w:p w14:paraId="492C2967" w14:textId="77777777" w:rsidR="00FE7A1C" w:rsidRPr="00C325BC" w:rsidRDefault="00FE7A1C" w:rsidP="00B0682E">
            <w:pPr>
              <w:pStyle w:val="aa"/>
              <w:ind w:left="0"/>
              <w:jc w:val="center"/>
              <w:rPr>
                <w:b/>
              </w:rPr>
            </w:pPr>
            <w:r>
              <w:rPr>
                <w:b/>
              </w:rPr>
              <w:t>Main flow of events</w:t>
            </w:r>
          </w:p>
        </w:tc>
        <w:tc>
          <w:tcPr>
            <w:tcW w:w="7361" w:type="dxa"/>
          </w:tcPr>
          <w:p w14:paraId="759A287A" w14:textId="7F7250BE" w:rsidR="00255E1A" w:rsidRDefault="00255E1A" w:rsidP="00255E1A">
            <w:pPr>
              <w:pStyle w:val="InfoBlue"/>
              <w:numPr>
                <w:ilvl w:val="0"/>
                <w:numId w:val="25"/>
              </w:numPr>
            </w:pPr>
            <w:r>
              <w:t>The use case starts when an authenticated user navigates to their list of book offers</w:t>
            </w:r>
            <w:r w:rsidR="00C17F94">
              <w:t>”My Books”</w:t>
            </w:r>
            <w:r>
              <w:t>.</w:t>
            </w:r>
          </w:p>
          <w:p w14:paraId="360FB40D" w14:textId="2D23D0D4" w:rsidR="00255E1A" w:rsidRDefault="00255E1A" w:rsidP="00255E1A">
            <w:pPr>
              <w:pStyle w:val="InfoBlue"/>
              <w:numPr>
                <w:ilvl w:val="0"/>
                <w:numId w:val="25"/>
              </w:numPr>
            </w:pPr>
            <w:r>
              <w:t>The user select</w:t>
            </w:r>
            <w:r w:rsidR="005B7898">
              <w:t xml:space="preserve"> “Requests”</w:t>
            </w:r>
            <w:r>
              <w:t xml:space="preserve"> a specific book offer from their list.</w:t>
            </w:r>
          </w:p>
          <w:p w14:paraId="137B2793" w14:textId="4B4CC41D" w:rsidR="00255E1A" w:rsidRDefault="00255E1A" w:rsidP="00255E1A">
            <w:pPr>
              <w:pStyle w:val="InfoBlue"/>
              <w:numPr>
                <w:ilvl w:val="0"/>
                <w:numId w:val="25"/>
              </w:numPr>
            </w:pPr>
            <w:r>
              <w:t>The application retrieves a list of requests from other users interested in the selected book offer from the database</w:t>
            </w:r>
            <w:r w:rsidR="00277DB0">
              <w:t xml:space="preserve"> including actions</w:t>
            </w:r>
            <w:r w:rsidR="0022487F">
              <w:t xml:space="preserve"> such as take the book and Contact information </w:t>
            </w:r>
            <w:r>
              <w:t>.</w:t>
            </w:r>
          </w:p>
          <w:p w14:paraId="2B43A88F" w14:textId="67C85FF3" w:rsidR="00FE7A1C" w:rsidRPr="00C325BC" w:rsidRDefault="00255E1A" w:rsidP="00255E1A">
            <w:pPr>
              <w:pStyle w:val="InfoBlue"/>
              <w:numPr>
                <w:ilvl w:val="0"/>
                <w:numId w:val="25"/>
              </w:numPr>
            </w:pPr>
            <w:r>
              <w:t>The user reviews the list of requests and can make a decision on whom to give the book.</w:t>
            </w:r>
          </w:p>
        </w:tc>
      </w:tr>
      <w:tr w:rsidR="00FE7A1C" w:rsidRPr="00C325BC" w14:paraId="29883D4D" w14:textId="77777777" w:rsidTr="00B0682E">
        <w:tc>
          <w:tcPr>
            <w:tcW w:w="1495" w:type="dxa"/>
          </w:tcPr>
          <w:p w14:paraId="62DDB6E8" w14:textId="77777777" w:rsidR="00FE7A1C" w:rsidRPr="00C325BC" w:rsidRDefault="00FE7A1C" w:rsidP="00B0682E">
            <w:pPr>
              <w:pStyle w:val="aa"/>
              <w:ind w:left="0"/>
              <w:jc w:val="center"/>
              <w:rPr>
                <w:b/>
              </w:rPr>
            </w:pPr>
            <w:r>
              <w:rPr>
                <w:b/>
              </w:rPr>
              <w:t>Post conditions</w:t>
            </w:r>
          </w:p>
        </w:tc>
        <w:tc>
          <w:tcPr>
            <w:tcW w:w="7361" w:type="dxa"/>
          </w:tcPr>
          <w:p w14:paraId="2F7DB3D1" w14:textId="77777777" w:rsidR="00000C48" w:rsidRPr="00000C48" w:rsidRDefault="00000C48" w:rsidP="00000C48">
            <w:pPr>
              <w:pStyle w:val="InfoBlue"/>
            </w:pPr>
            <w:r w:rsidRPr="00000C48">
              <w:t>The user is able to see a list of requests from other users interested in their book offer and can make an informed decision on whom to give the book.</w:t>
            </w:r>
          </w:p>
          <w:p w14:paraId="6EBED1EC" w14:textId="7A4B22A9" w:rsidR="00FE7A1C" w:rsidRPr="00C325BC" w:rsidRDefault="00FE7A1C" w:rsidP="00B0682E">
            <w:pPr>
              <w:pStyle w:val="InfoBlue"/>
            </w:pPr>
          </w:p>
        </w:tc>
      </w:tr>
    </w:tbl>
    <w:p w14:paraId="3D01B6A2" w14:textId="27182029" w:rsidR="00512BAA" w:rsidRPr="001F11CA" w:rsidRDefault="00C37308" w:rsidP="00512BAA">
      <w:pPr>
        <w:pStyle w:val="2"/>
        <w:rPr>
          <w:highlight w:val="yellow"/>
        </w:rPr>
      </w:pPr>
      <w:r w:rsidRPr="001F11CA">
        <w:rPr>
          <w:highlight w:val="yellow"/>
        </w:rPr>
        <w:t>Notify Users about Bo</w:t>
      </w:r>
      <w:r w:rsidR="00126688" w:rsidRPr="001F11CA">
        <w:rPr>
          <w:highlight w:val="yellow"/>
        </w:rPr>
        <w:t>ok Offer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512BAA" w:rsidRPr="00C325BC" w14:paraId="5D67A15A" w14:textId="77777777" w:rsidTr="00B0682E">
        <w:tc>
          <w:tcPr>
            <w:tcW w:w="1495" w:type="dxa"/>
          </w:tcPr>
          <w:p w14:paraId="05C84AAF" w14:textId="77777777" w:rsidR="00512BAA" w:rsidRPr="00583C04" w:rsidRDefault="00512BAA" w:rsidP="00B0682E">
            <w:pPr>
              <w:pStyle w:val="aa"/>
              <w:ind w:left="0"/>
              <w:jc w:val="center"/>
              <w:rPr>
                <w:b/>
              </w:rPr>
            </w:pPr>
            <w:r>
              <w:rPr>
                <w:b/>
              </w:rPr>
              <w:t>Use case</w:t>
            </w:r>
            <w:r>
              <w:rPr>
                <w:b/>
                <w:lang w:val="el-GR"/>
              </w:rPr>
              <w:t xml:space="preserve"> </w:t>
            </w:r>
            <w:r>
              <w:rPr>
                <w:b/>
              </w:rPr>
              <w:t>ID</w:t>
            </w:r>
          </w:p>
        </w:tc>
        <w:tc>
          <w:tcPr>
            <w:tcW w:w="7361" w:type="dxa"/>
          </w:tcPr>
          <w:p w14:paraId="6FE5C947" w14:textId="1872E6FD" w:rsidR="00512BAA" w:rsidRPr="00C325BC" w:rsidRDefault="00512BAA" w:rsidP="00B0682E">
            <w:pPr>
              <w:pStyle w:val="InfoBlue"/>
            </w:pPr>
            <w:r>
              <w:t>US</w:t>
            </w:r>
            <w:r w:rsidR="00C94A8E">
              <w:t>7</w:t>
            </w:r>
          </w:p>
        </w:tc>
      </w:tr>
      <w:tr w:rsidR="00512BAA" w:rsidRPr="00C325BC" w14:paraId="014635CB" w14:textId="77777777" w:rsidTr="00B0682E">
        <w:tc>
          <w:tcPr>
            <w:tcW w:w="1495" w:type="dxa"/>
          </w:tcPr>
          <w:p w14:paraId="6BA5DD93" w14:textId="77777777" w:rsidR="00512BAA" w:rsidRPr="00583C04" w:rsidRDefault="00512BAA" w:rsidP="00B0682E">
            <w:pPr>
              <w:pStyle w:val="aa"/>
              <w:ind w:left="0"/>
              <w:jc w:val="center"/>
              <w:rPr>
                <w:b/>
              </w:rPr>
            </w:pPr>
            <w:r>
              <w:rPr>
                <w:b/>
              </w:rPr>
              <w:t>Actors</w:t>
            </w:r>
          </w:p>
        </w:tc>
        <w:tc>
          <w:tcPr>
            <w:tcW w:w="7361" w:type="dxa"/>
          </w:tcPr>
          <w:p w14:paraId="55322F1C" w14:textId="77777777" w:rsidR="00512BAA" w:rsidRPr="00C325BC" w:rsidRDefault="00512BAA" w:rsidP="00B0682E">
            <w:pPr>
              <w:pStyle w:val="InfoBlue"/>
            </w:pPr>
            <w:r>
              <w:t>User</w:t>
            </w:r>
          </w:p>
        </w:tc>
      </w:tr>
      <w:tr w:rsidR="00512BAA" w:rsidRPr="001A0F6C" w14:paraId="3AC54457" w14:textId="77777777" w:rsidTr="00B0682E">
        <w:tc>
          <w:tcPr>
            <w:tcW w:w="1495" w:type="dxa"/>
          </w:tcPr>
          <w:p w14:paraId="7D8A6071" w14:textId="77777777" w:rsidR="00512BAA" w:rsidRPr="00C325BC" w:rsidRDefault="00512BAA" w:rsidP="00B0682E">
            <w:pPr>
              <w:pStyle w:val="aa"/>
              <w:ind w:left="0"/>
              <w:jc w:val="center"/>
              <w:rPr>
                <w:b/>
              </w:rPr>
            </w:pPr>
            <w:r>
              <w:rPr>
                <w:b/>
              </w:rPr>
              <w:t>Pre conditions</w:t>
            </w:r>
          </w:p>
        </w:tc>
        <w:tc>
          <w:tcPr>
            <w:tcW w:w="7361" w:type="dxa"/>
          </w:tcPr>
          <w:p w14:paraId="4C749AF1" w14:textId="77777777" w:rsidR="00126688" w:rsidRDefault="00126688" w:rsidP="00126688">
            <w:pPr>
              <w:pStyle w:val="InfoBlue"/>
              <w:numPr>
                <w:ilvl w:val="0"/>
                <w:numId w:val="27"/>
              </w:numPr>
            </w:pPr>
            <w:r>
              <w:t>Application successfully initialized and running on respective host.</w:t>
            </w:r>
          </w:p>
          <w:p w14:paraId="3068DCBA" w14:textId="77777777" w:rsidR="00126688" w:rsidRDefault="00126688" w:rsidP="00126688">
            <w:pPr>
              <w:pStyle w:val="InfoBlue"/>
              <w:numPr>
                <w:ilvl w:val="0"/>
                <w:numId w:val="27"/>
              </w:numPr>
            </w:pPr>
            <w:r>
              <w:t>Database initialized and running on respective host.</w:t>
            </w:r>
          </w:p>
          <w:p w14:paraId="41E8A8DB" w14:textId="77777777" w:rsidR="00126688" w:rsidRDefault="00126688" w:rsidP="00126688">
            <w:pPr>
              <w:pStyle w:val="InfoBlue"/>
              <w:numPr>
                <w:ilvl w:val="0"/>
                <w:numId w:val="27"/>
              </w:numPr>
            </w:pPr>
            <w:r>
              <w:t>Application successfully connected to the database.</w:t>
            </w:r>
          </w:p>
          <w:p w14:paraId="15A2B8DF" w14:textId="77777777" w:rsidR="00126688" w:rsidRDefault="00126688" w:rsidP="00126688">
            <w:pPr>
              <w:pStyle w:val="InfoBlue"/>
              <w:numPr>
                <w:ilvl w:val="0"/>
                <w:numId w:val="27"/>
              </w:numPr>
            </w:pPr>
            <w:r>
              <w:t>User is authenticated and logged into the application.</w:t>
            </w:r>
          </w:p>
          <w:p w14:paraId="1E9AF84A" w14:textId="77777777" w:rsidR="00126688" w:rsidRDefault="00126688" w:rsidP="00126688">
            <w:pPr>
              <w:pStyle w:val="InfoBlue"/>
              <w:numPr>
                <w:ilvl w:val="0"/>
                <w:numId w:val="27"/>
              </w:numPr>
            </w:pPr>
            <w:r>
              <w:t>User has at least one book offer listed.</w:t>
            </w:r>
          </w:p>
          <w:p w14:paraId="6D463DFF" w14:textId="4F5FB07F" w:rsidR="00512BAA" w:rsidRPr="001A0F6C" w:rsidRDefault="00126688" w:rsidP="00126688">
            <w:pPr>
              <w:pStyle w:val="InfoBlue"/>
              <w:numPr>
                <w:ilvl w:val="0"/>
                <w:numId w:val="27"/>
              </w:numPr>
            </w:pPr>
            <w:r>
              <w:t>There are requests from other users for the book offer.</w:t>
            </w:r>
          </w:p>
        </w:tc>
      </w:tr>
      <w:tr w:rsidR="00512BAA" w:rsidRPr="00C325BC" w14:paraId="72EB9B8E" w14:textId="77777777" w:rsidTr="00B0682E">
        <w:tc>
          <w:tcPr>
            <w:tcW w:w="1495" w:type="dxa"/>
          </w:tcPr>
          <w:p w14:paraId="3CDB9C3E" w14:textId="77777777" w:rsidR="00512BAA" w:rsidRPr="00C325BC" w:rsidRDefault="00512BAA" w:rsidP="00B0682E">
            <w:pPr>
              <w:pStyle w:val="aa"/>
              <w:ind w:left="0"/>
              <w:jc w:val="center"/>
              <w:rPr>
                <w:b/>
              </w:rPr>
            </w:pPr>
            <w:r>
              <w:rPr>
                <w:b/>
              </w:rPr>
              <w:t>Main flow of events</w:t>
            </w:r>
          </w:p>
        </w:tc>
        <w:tc>
          <w:tcPr>
            <w:tcW w:w="7361" w:type="dxa"/>
          </w:tcPr>
          <w:p w14:paraId="77CA58F8" w14:textId="77777777" w:rsidR="006B54FB" w:rsidRDefault="006B54FB" w:rsidP="006B54FB">
            <w:pPr>
              <w:pStyle w:val="InfoBlue"/>
              <w:numPr>
                <w:ilvl w:val="0"/>
                <w:numId w:val="28"/>
              </w:numPr>
            </w:pPr>
            <w:r>
              <w:t>The use case starts when an authenticated user navigates to their list of book offers.</w:t>
            </w:r>
          </w:p>
          <w:p w14:paraId="28C423F2" w14:textId="77777777" w:rsidR="006B54FB" w:rsidRDefault="006B54FB" w:rsidP="006B54FB">
            <w:pPr>
              <w:pStyle w:val="InfoBlue"/>
              <w:numPr>
                <w:ilvl w:val="0"/>
                <w:numId w:val="28"/>
              </w:numPr>
            </w:pPr>
            <w:r>
              <w:t>The user selects a specific book offer from their list.</w:t>
            </w:r>
          </w:p>
          <w:p w14:paraId="07A3CC84" w14:textId="77777777" w:rsidR="006B54FB" w:rsidRDefault="006B54FB" w:rsidP="006B54FB">
            <w:pPr>
              <w:pStyle w:val="InfoBlue"/>
              <w:numPr>
                <w:ilvl w:val="0"/>
                <w:numId w:val="28"/>
              </w:numPr>
            </w:pPr>
            <w:r>
              <w:lastRenderedPageBreak/>
              <w:t>The application retrieves a list of requests from other users interested in the selected book offer from the database.</w:t>
            </w:r>
          </w:p>
          <w:p w14:paraId="31E99003" w14:textId="77777777" w:rsidR="006B54FB" w:rsidRDefault="006B54FB" w:rsidP="006B54FB">
            <w:pPr>
              <w:pStyle w:val="InfoBlue"/>
              <w:numPr>
                <w:ilvl w:val="0"/>
                <w:numId w:val="28"/>
              </w:numPr>
            </w:pPr>
            <w:r>
              <w:t>The user selects a specific request from the list.</w:t>
            </w:r>
          </w:p>
          <w:p w14:paraId="6846956F" w14:textId="7AA7B256" w:rsidR="006B54FB" w:rsidRDefault="006B54FB" w:rsidP="006B54FB">
            <w:pPr>
              <w:pStyle w:val="InfoBlue"/>
              <w:numPr>
                <w:ilvl w:val="0"/>
                <w:numId w:val="28"/>
              </w:numPr>
            </w:pPr>
            <w:r>
              <w:t>The user clicks the "</w:t>
            </w:r>
            <w:r w:rsidR="008A5829">
              <w:t>Take the book</w:t>
            </w:r>
            <w:r>
              <w:t>" button</w:t>
            </w:r>
            <w:r w:rsidR="008A5829">
              <w:t xml:space="preserve"> for a specific user</w:t>
            </w:r>
            <w:r>
              <w:t>.</w:t>
            </w:r>
          </w:p>
          <w:p w14:paraId="76DFB510" w14:textId="77777777" w:rsidR="006B54FB" w:rsidRDefault="006B54FB" w:rsidP="006B54FB">
            <w:pPr>
              <w:pStyle w:val="InfoBlue"/>
              <w:numPr>
                <w:ilvl w:val="0"/>
                <w:numId w:val="28"/>
              </w:numPr>
            </w:pPr>
            <w:r>
              <w:t>The application sends a notification to the selected user informing them that they can take the book.</w:t>
            </w:r>
          </w:p>
          <w:p w14:paraId="28FFA863" w14:textId="041E33E2" w:rsidR="00512BAA" w:rsidRPr="00C325BC" w:rsidRDefault="006B54FB" w:rsidP="006B54FB">
            <w:pPr>
              <w:pStyle w:val="InfoBlue"/>
              <w:numPr>
                <w:ilvl w:val="0"/>
                <w:numId w:val="28"/>
              </w:numPr>
            </w:pPr>
            <w:r>
              <w:t>The application sends notifications to the other users who requested the book, informing them that the book has been taken by another user.</w:t>
            </w:r>
          </w:p>
        </w:tc>
      </w:tr>
      <w:tr w:rsidR="00512BAA" w:rsidRPr="00C325BC" w14:paraId="25E27FA9" w14:textId="77777777" w:rsidTr="00B0682E">
        <w:tc>
          <w:tcPr>
            <w:tcW w:w="1495" w:type="dxa"/>
          </w:tcPr>
          <w:p w14:paraId="53BB7C43" w14:textId="77777777" w:rsidR="00512BAA" w:rsidRPr="00C325BC" w:rsidRDefault="00512BAA" w:rsidP="00B0682E">
            <w:pPr>
              <w:pStyle w:val="aa"/>
              <w:ind w:left="0"/>
              <w:jc w:val="center"/>
              <w:rPr>
                <w:b/>
              </w:rPr>
            </w:pPr>
            <w:r>
              <w:rPr>
                <w:b/>
              </w:rPr>
              <w:lastRenderedPageBreak/>
              <w:t>Post conditions</w:t>
            </w:r>
          </w:p>
        </w:tc>
        <w:tc>
          <w:tcPr>
            <w:tcW w:w="7361" w:type="dxa"/>
          </w:tcPr>
          <w:p w14:paraId="5A9B02E9" w14:textId="024279FE" w:rsidR="00512BAA" w:rsidRPr="00000C48" w:rsidRDefault="005C050D" w:rsidP="00B0682E">
            <w:pPr>
              <w:pStyle w:val="InfoBlue"/>
            </w:pPr>
            <w:r w:rsidRPr="005C050D">
              <w:t>If the notifications are sent successfully, the selected user is informed that they can take the book, and the rest of the users are informed that the book has been taken by another user</w:t>
            </w:r>
            <w:r w:rsidR="00512BAA" w:rsidRPr="00000C48">
              <w:t>.</w:t>
            </w:r>
          </w:p>
          <w:p w14:paraId="07CB860E" w14:textId="77777777" w:rsidR="00512BAA" w:rsidRPr="00C325BC" w:rsidRDefault="00512BAA" w:rsidP="00B0682E">
            <w:pPr>
              <w:pStyle w:val="InfoBlue"/>
            </w:pPr>
          </w:p>
        </w:tc>
      </w:tr>
    </w:tbl>
    <w:p w14:paraId="5C86B687" w14:textId="51C38E3E" w:rsidR="00C94A8E" w:rsidRDefault="00177C9F" w:rsidP="00C94A8E">
      <w:pPr>
        <w:pStyle w:val="2"/>
      </w:pPr>
      <w:r w:rsidRPr="00177C9F">
        <w:t>Access Contact Information of Requester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C94A8E" w:rsidRPr="00C325BC" w14:paraId="248224CA" w14:textId="77777777" w:rsidTr="00B0682E">
        <w:tc>
          <w:tcPr>
            <w:tcW w:w="1495" w:type="dxa"/>
          </w:tcPr>
          <w:p w14:paraId="371533EF" w14:textId="77777777" w:rsidR="00C94A8E" w:rsidRPr="00583C04" w:rsidRDefault="00C94A8E" w:rsidP="00B0682E">
            <w:pPr>
              <w:pStyle w:val="aa"/>
              <w:ind w:left="0"/>
              <w:jc w:val="center"/>
              <w:rPr>
                <w:b/>
              </w:rPr>
            </w:pPr>
            <w:r>
              <w:rPr>
                <w:b/>
              </w:rPr>
              <w:t>Use case</w:t>
            </w:r>
            <w:r>
              <w:rPr>
                <w:b/>
                <w:lang w:val="el-GR"/>
              </w:rPr>
              <w:t xml:space="preserve"> </w:t>
            </w:r>
            <w:r>
              <w:rPr>
                <w:b/>
              </w:rPr>
              <w:t>ID</w:t>
            </w:r>
          </w:p>
        </w:tc>
        <w:tc>
          <w:tcPr>
            <w:tcW w:w="7361" w:type="dxa"/>
          </w:tcPr>
          <w:p w14:paraId="437617F7" w14:textId="4339CCCA" w:rsidR="00C94A8E" w:rsidRPr="00C325BC" w:rsidRDefault="00C94A8E" w:rsidP="00B0682E">
            <w:pPr>
              <w:pStyle w:val="InfoBlue"/>
            </w:pPr>
            <w:r>
              <w:t>US</w:t>
            </w:r>
            <w:r w:rsidR="00177C9F">
              <w:t>8</w:t>
            </w:r>
          </w:p>
        </w:tc>
      </w:tr>
      <w:tr w:rsidR="00C94A8E" w:rsidRPr="00C325BC" w14:paraId="5A8DB0EC" w14:textId="77777777" w:rsidTr="00B0682E">
        <w:tc>
          <w:tcPr>
            <w:tcW w:w="1495" w:type="dxa"/>
          </w:tcPr>
          <w:p w14:paraId="2FCA2CDB" w14:textId="77777777" w:rsidR="00C94A8E" w:rsidRPr="00583C04" w:rsidRDefault="00C94A8E" w:rsidP="00B0682E">
            <w:pPr>
              <w:pStyle w:val="aa"/>
              <w:ind w:left="0"/>
              <w:jc w:val="center"/>
              <w:rPr>
                <w:b/>
              </w:rPr>
            </w:pPr>
            <w:r>
              <w:rPr>
                <w:b/>
              </w:rPr>
              <w:t>Actors</w:t>
            </w:r>
          </w:p>
        </w:tc>
        <w:tc>
          <w:tcPr>
            <w:tcW w:w="7361" w:type="dxa"/>
          </w:tcPr>
          <w:p w14:paraId="7A278E5E" w14:textId="77777777" w:rsidR="00C94A8E" w:rsidRPr="00C325BC" w:rsidRDefault="00C94A8E" w:rsidP="00B0682E">
            <w:pPr>
              <w:pStyle w:val="InfoBlue"/>
            </w:pPr>
            <w:r>
              <w:t>User</w:t>
            </w:r>
          </w:p>
        </w:tc>
      </w:tr>
      <w:tr w:rsidR="00C94A8E" w:rsidRPr="001A0F6C" w14:paraId="797B4B3F" w14:textId="77777777" w:rsidTr="00B0682E">
        <w:tc>
          <w:tcPr>
            <w:tcW w:w="1495" w:type="dxa"/>
          </w:tcPr>
          <w:p w14:paraId="08C9227B" w14:textId="77777777" w:rsidR="00C94A8E" w:rsidRPr="00C325BC" w:rsidRDefault="00C94A8E" w:rsidP="00B0682E">
            <w:pPr>
              <w:pStyle w:val="aa"/>
              <w:ind w:left="0"/>
              <w:jc w:val="center"/>
              <w:rPr>
                <w:b/>
              </w:rPr>
            </w:pPr>
            <w:r>
              <w:rPr>
                <w:b/>
              </w:rPr>
              <w:t>Pre conditions</w:t>
            </w:r>
          </w:p>
        </w:tc>
        <w:tc>
          <w:tcPr>
            <w:tcW w:w="7361" w:type="dxa"/>
          </w:tcPr>
          <w:p w14:paraId="543DE856" w14:textId="77777777" w:rsidR="00180FDD" w:rsidRDefault="00180FDD" w:rsidP="00180FDD">
            <w:pPr>
              <w:pStyle w:val="InfoBlue"/>
              <w:numPr>
                <w:ilvl w:val="0"/>
                <w:numId w:val="29"/>
              </w:numPr>
            </w:pPr>
            <w:r>
              <w:t>Application successfully initialized and running on respective host.</w:t>
            </w:r>
          </w:p>
          <w:p w14:paraId="6607011C" w14:textId="77777777" w:rsidR="00180FDD" w:rsidRDefault="00180FDD" w:rsidP="00180FDD">
            <w:pPr>
              <w:pStyle w:val="InfoBlue"/>
              <w:numPr>
                <w:ilvl w:val="0"/>
                <w:numId w:val="29"/>
              </w:numPr>
            </w:pPr>
            <w:r>
              <w:t>Database initialized and running on respective host.</w:t>
            </w:r>
          </w:p>
          <w:p w14:paraId="35C26F28" w14:textId="77777777" w:rsidR="00180FDD" w:rsidRDefault="00180FDD" w:rsidP="00180FDD">
            <w:pPr>
              <w:pStyle w:val="InfoBlue"/>
              <w:numPr>
                <w:ilvl w:val="0"/>
                <w:numId w:val="29"/>
              </w:numPr>
            </w:pPr>
            <w:r>
              <w:t>Application successfully connected to the database.</w:t>
            </w:r>
          </w:p>
          <w:p w14:paraId="7F2F1F27" w14:textId="77777777" w:rsidR="00180FDD" w:rsidRDefault="00180FDD" w:rsidP="00180FDD">
            <w:pPr>
              <w:pStyle w:val="InfoBlue"/>
              <w:numPr>
                <w:ilvl w:val="0"/>
                <w:numId w:val="29"/>
              </w:numPr>
            </w:pPr>
            <w:r>
              <w:t>User is authenticated and logged into the application.</w:t>
            </w:r>
          </w:p>
          <w:p w14:paraId="4DCB2243" w14:textId="77777777" w:rsidR="00180FDD" w:rsidRDefault="00180FDD" w:rsidP="00180FDD">
            <w:pPr>
              <w:pStyle w:val="InfoBlue"/>
              <w:numPr>
                <w:ilvl w:val="0"/>
                <w:numId w:val="29"/>
              </w:numPr>
            </w:pPr>
            <w:r>
              <w:t>User has at least one book offer listed.</w:t>
            </w:r>
          </w:p>
          <w:p w14:paraId="3665C675" w14:textId="58D071E0" w:rsidR="00C94A8E" w:rsidRPr="001A0F6C" w:rsidRDefault="00180FDD" w:rsidP="00180FDD">
            <w:pPr>
              <w:pStyle w:val="InfoBlue"/>
              <w:numPr>
                <w:ilvl w:val="0"/>
                <w:numId w:val="29"/>
              </w:numPr>
            </w:pPr>
            <w:r>
              <w:t>There are requests from other users for the book offer.</w:t>
            </w:r>
          </w:p>
        </w:tc>
      </w:tr>
      <w:tr w:rsidR="00C94A8E" w:rsidRPr="00C325BC" w14:paraId="739C0512" w14:textId="77777777" w:rsidTr="00B0682E">
        <w:tc>
          <w:tcPr>
            <w:tcW w:w="1495" w:type="dxa"/>
          </w:tcPr>
          <w:p w14:paraId="0A029A70" w14:textId="77777777" w:rsidR="00C94A8E" w:rsidRPr="00C325BC" w:rsidRDefault="00C94A8E" w:rsidP="00B0682E">
            <w:pPr>
              <w:pStyle w:val="aa"/>
              <w:ind w:left="0"/>
              <w:jc w:val="center"/>
              <w:rPr>
                <w:b/>
              </w:rPr>
            </w:pPr>
            <w:r>
              <w:rPr>
                <w:b/>
              </w:rPr>
              <w:t>Main flow of events</w:t>
            </w:r>
          </w:p>
        </w:tc>
        <w:tc>
          <w:tcPr>
            <w:tcW w:w="7361" w:type="dxa"/>
          </w:tcPr>
          <w:p w14:paraId="5271FCA1" w14:textId="77777777" w:rsidR="00180FDD" w:rsidRDefault="00180FDD" w:rsidP="00180FDD">
            <w:pPr>
              <w:pStyle w:val="InfoBlue"/>
              <w:numPr>
                <w:ilvl w:val="0"/>
                <w:numId w:val="30"/>
              </w:numPr>
            </w:pPr>
            <w:r>
              <w:t>The use case starts when an authenticated user navigates to their list of book offers.</w:t>
            </w:r>
          </w:p>
          <w:p w14:paraId="79F58FB1" w14:textId="3A30A788" w:rsidR="00180FDD" w:rsidRDefault="00180FDD" w:rsidP="00180FDD">
            <w:pPr>
              <w:pStyle w:val="InfoBlue"/>
              <w:numPr>
                <w:ilvl w:val="0"/>
                <w:numId w:val="30"/>
              </w:numPr>
            </w:pPr>
            <w:r>
              <w:t xml:space="preserve">The user selects a specific book </w:t>
            </w:r>
            <w:r w:rsidR="00A313C7">
              <w:t>request</w:t>
            </w:r>
            <w:r w:rsidR="00B50DF6">
              <w:t>s action</w:t>
            </w:r>
            <w:r>
              <w:t xml:space="preserve"> from their list.</w:t>
            </w:r>
          </w:p>
          <w:p w14:paraId="5C966605" w14:textId="77777777" w:rsidR="00180FDD" w:rsidRDefault="00180FDD" w:rsidP="00180FDD">
            <w:pPr>
              <w:pStyle w:val="InfoBlue"/>
              <w:numPr>
                <w:ilvl w:val="0"/>
                <w:numId w:val="30"/>
              </w:numPr>
            </w:pPr>
            <w:r>
              <w:t>The application retrieves a list of requests from other users interested in the selected book offer from the database.</w:t>
            </w:r>
          </w:p>
          <w:p w14:paraId="10D4BD3D" w14:textId="3A304253" w:rsidR="00180FDD" w:rsidRDefault="00180FDD" w:rsidP="00180FDD">
            <w:pPr>
              <w:pStyle w:val="InfoBlue"/>
              <w:numPr>
                <w:ilvl w:val="0"/>
                <w:numId w:val="30"/>
              </w:numPr>
            </w:pPr>
            <w:r>
              <w:t xml:space="preserve">The user selects a specific </w:t>
            </w:r>
            <w:r w:rsidR="00FC1178">
              <w:t xml:space="preserve">contact information </w:t>
            </w:r>
            <w:r>
              <w:t xml:space="preserve"> from the list.</w:t>
            </w:r>
          </w:p>
          <w:p w14:paraId="4C6C8475" w14:textId="77777777" w:rsidR="00180FDD" w:rsidRDefault="00180FDD" w:rsidP="00180FDD">
            <w:pPr>
              <w:pStyle w:val="InfoBlue"/>
              <w:numPr>
                <w:ilvl w:val="0"/>
                <w:numId w:val="30"/>
              </w:numPr>
            </w:pPr>
            <w:r>
              <w:t>The application displays the contact information of the selected user (e.g., name, email, phone number).</w:t>
            </w:r>
          </w:p>
          <w:p w14:paraId="22C4D13E" w14:textId="6E23E6CB" w:rsidR="00C94A8E" w:rsidRPr="00C325BC" w:rsidRDefault="00180FDD" w:rsidP="00A65C1A">
            <w:pPr>
              <w:pStyle w:val="InfoBlue"/>
              <w:numPr>
                <w:ilvl w:val="0"/>
                <w:numId w:val="30"/>
              </w:numPr>
            </w:pPr>
            <w:r>
              <w:t>The user uses the contact information to arrange the delivery of the book.</w:t>
            </w:r>
          </w:p>
        </w:tc>
      </w:tr>
      <w:tr w:rsidR="00C94A8E" w:rsidRPr="00C325BC" w14:paraId="7D5DC209" w14:textId="77777777" w:rsidTr="00B0682E">
        <w:tc>
          <w:tcPr>
            <w:tcW w:w="1495" w:type="dxa"/>
          </w:tcPr>
          <w:p w14:paraId="437B83AB" w14:textId="77777777" w:rsidR="00C94A8E" w:rsidRPr="00C325BC" w:rsidRDefault="00C94A8E" w:rsidP="00B0682E">
            <w:pPr>
              <w:pStyle w:val="aa"/>
              <w:ind w:left="0"/>
              <w:jc w:val="center"/>
              <w:rPr>
                <w:b/>
              </w:rPr>
            </w:pPr>
            <w:r>
              <w:rPr>
                <w:b/>
              </w:rPr>
              <w:t xml:space="preserve">Post </w:t>
            </w:r>
            <w:r>
              <w:rPr>
                <w:b/>
              </w:rPr>
              <w:lastRenderedPageBreak/>
              <w:t>conditions</w:t>
            </w:r>
          </w:p>
        </w:tc>
        <w:tc>
          <w:tcPr>
            <w:tcW w:w="7361" w:type="dxa"/>
          </w:tcPr>
          <w:p w14:paraId="149398E8" w14:textId="4F18A760" w:rsidR="00C94A8E" w:rsidRPr="00C325BC" w:rsidRDefault="008D24DF" w:rsidP="00B0682E">
            <w:pPr>
              <w:pStyle w:val="InfoBlue"/>
            </w:pPr>
            <w:r w:rsidRPr="008D24DF">
              <w:lastRenderedPageBreak/>
              <w:t xml:space="preserve">The user successfully accesses the contact information of the selected </w:t>
            </w:r>
            <w:r w:rsidRPr="008D24DF">
              <w:lastRenderedPageBreak/>
              <w:t>requester and can contact them to arrange the delivery of the book.</w:t>
            </w:r>
          </w:p>
        </w:tc>
      </w:tr>
    </w:tbl>
    <w:p w14:paraId="388DF849" w14:textId="02C441E8" w:rsidR="00DC7E6F" w:rsidRDefault="00C43BB7" w:rsidP="00DC7E6F">
      <w:pPr>
        <w:pStyle w:val="2"/>
      </w:pPr>
      <w:r w:rsidRPr="00C43BB7">
        <w:lastRenderedPageBreak/>
        <w:t>Remove Book Offer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DC7E6F" w:rsidRPr="00C325BC" w14:paraId="0ADB9E3A" w14:textId="77777777" w:rsidTr="00B0682E">
        <w:tc>
          <w:tcPr>
            <w:tcW w:w="1495" w:type="dxa"/>
          </w:tcPr>
          <w:p w14:paraId="397ACFC7" w14:textId="77777777" w:rsidR="00DC7E6F" w:rsidRPr="00583C04" w:rsidRDefault="00DC7E6F" w:rsidP="00B0682E">
            <w:pPr>
              <w:pStyle w:val="aa"/>
              <w:ind w:left="0"/>
              <w:jc w:val="center"/>
              <w:rPr>
                <w:b/>
              </w:rPr>
            </w:pPr>
            <w:r>
              <w:rPr>
                <w:b/>
              </w:rPr>
              <w:t>Use case</w:t>
            </w:r>
            <w:r>
              <w:rPr>
                <w:b/>
                <w:lang w:val="el-GR"/>
              </w:rPr>
              <w:t xml:space="preserve"> </w:t>
            </w:r>
            <w:r>
              <w:rPr>
                <w:b/>
              </w:rPr>
              <w:t>ID</w:t>
            </w:r>
          </w:p>
        </w:tc>
        <w:tc>
          <w:tcPr>
            <w:tcW w:w="7361" w:type="dxa"/>
          </w:tcPr>
          <w:p w14:paraId="3781D52B" w14:textId="1A9CF690" w:rsidR="00DC7E6F" w:rsidRPr="00C325BC" w:rsidRDefault="00DC7E6F" w:rsidP="00B0682E">
            <w:pPr>
              <w:pStyle w:val="InfoBlue"/>
            </w:pPr>
            <w:r>
              <w:t>US</w:t>
            </w:r>
            <w:r>
              <w:t>9</w:t>
            </w:r>
          </w:p>
        </w:tc>
      </w:tr>
      <w:tr w:rsidR="00DC7E6F" w:rsidRPr="00C325BC" w14:paraId="65D24361" w14:textId="77777777" w:rsidTr="00B0682E">
        <w:tc>
          <w:tcPr>
            <w:tcW w:w="1495" w:type="dxa"/>
          </w:tcPr>
          <w:p w14:paraId="2651D51D" w14:textId="77777777" w:rsidR="00DC7E6F" w:rsidRPr="00583C04" w:rsidRDefault="00DC7E6F" w:rsidP="00B0682E">
            <w:pPr>
              <w:pStyle w:val="aa"/>
              <w:ind w:left="0"/>
              <w:jc w:val="center"/>
              <w:rPr>
                <w:b/>
              </w:rPr>
            </w:pPr>
            <w:r>
              <w:rPr>
                <w:b/>
              </w:rPr>
              <w:t>Actors</w:t>
            </w:r>
          </w:p>
        </w:tc>
        <w:tc>
          <w:tcPr>
            <w:tcW w:w="7361" w:type="dxa"/>
          </w:tcPr>
          <w:p w14:paraId="2C697C4C" w14:textId="77777777" w:rsidR="00DC7E6F" w:rsidRPr="00C325BC" w:rsidRDefault="00DC7E6F" w:rsidP="00B0682E">
            <w:pPr>
              <w:pStyle w:val="InfoBlue"/>
            </w:pPr>
            <w:r>
              <w:t>User</w:t>
            </w:r>
          </w:p>
        </w:tc>
      </w:tr>
      <w:tr w:rsidR="00DC7E6F" w:rsidRPr="001A0F6C" w14:paraId="59F4ADB8" w14:textId="77777777" w:rsidTr="00B0682E">
        <w:tc>
          <w:tcPr>
            <w:tcW w:w="1495" w:type="dxa"/>
          </w:tcPr>
          <w:p w14:paraId="4E6FBCED" w14:textId="77777777" w:rsidR="00DC7E6F" w:rsidRPr="00C325BC" w:rsidRDefault="00DC7E6F" w:rsidP="00B0682E">
            <w:pPr>
              <w:pStyle w:val="aa"/>
              <w:ind w:left="0"/>
              <w:jc w:val="center"/>
              <w:rPr>
                <w:b/>
              </w:rPr>
            </w:pPr>
            <w:r>
              <w:rPr>
                <w:b/>
              </w:rPr>
              <w:t>Pre conditions</w:t>
            </w:r>
          </w:p>
        </w:tc>
        <w:tc>
          <w:tcPr>
            <w:tcW w:w="7361" w:type="dxa"/>
          </w:tcPr>
          <w:p w14:paraId="14767FE1" w14:textId="77777777" w:rsidR="003B4E06" w:rsidRDefault="003B4E06" w:rsidP="003B4E06">
            <w:pPr>
              <w:pStyle w:val="InfoBlue"/>
              <w:numPr>
                <w:ilvl w:val="0"/>
                <w:numId w:val="31"/>
              </w:numPr>
            </w:pPr>
            <w:r>
              <w:t>Application successfully initialized and running on respective host.</w:t>
            </w:r>
          </w:p>
          <w:p w14:paraId="21149C4E" w14:textId="77777777" w:rsidR="003B4E06" w:rsidRDefault="003B4E06" w:rsidP="003B4E06">
            <w:pPr>
              <w:pStyle w:val="InfoBlue"/>
              <w:numPr>
                <w:ilvl w:val="0"/>
                <w:numId w:val="31"/>
              </w:numPr>
            </w:pPr>
            <w:r>
              <w:t>Database initialized and running on respective host.</w:t>
            </w:r>
          </w:p>
          <w:p w14:paraId="2EBD0D57" w14:textId="77777777" w:rsidR="003B4E06" w:rsidRDefault="003B4E06" w:rsidP="003B4E06">
            <w:pPr>
              <w:pStyle w:val="InfoBlue"/>
              <w:numPr>
                <w:ilvl w:val="0"/>
                <w:numId w:val="31"/>
              </w:numPr>
            </w:pPr>
            <w:r>
              <w:t>Application successfully connected to the database.</w:t>
            </w:r>
          </w:p>
          <w:p w14:paraId="25B59481" w14:textId="77777777" w:rsidR="003B4E06" w:rsidRDefault="003B4E06" w:rsidP="003B4E06">
            <w:pPr>
              <w:pStyle w:val="InfoBlue"/>
              <w:numPr>
                <w:ilvl w:val="0"/>
                <w:numId w:val="31"/>
              </w:numPr>
            </w:pPr>
            <w:r>
              <w:t>User is authenticated and logged into the application.</w:t>
            </w:r>
          </w:p>
          <w:p w14:paraId="543D97C8" w14:textId="28581D1F" w:rsidR="00DC7E6F" w:rsidRPr="001A0F6C" w:rsidRDefault="003B4E06" w:rsidP="00745438">
            <w:pPr>
              <w:pStyle w:val="InfoBlue"/>
              <w:numPr>
                <w:ilvl w:val="0"/>
                <w:numId w:val="31"/>
              </w:numPr>
            </w:pPr>
            <w:r>
              <w:t>User has at least one book offer listed.</w:t>
            </w:r>
          </w:p>
        </w:tc>
      </w:tr>
      <w:tr w:rsidR="00DC7E6F" w:rsidRPr="00C325BC" w14:paraId="09E86A31" w14:textId="77777777" w:rsidTr="00B0682E">
        <w:tc>
          <w:tcPr>
            <w:tcW w:w="1495" w:type="dxa"/>
          </w:tcPr>
          <w:p w14:paraId="1AB9526C" w14:textId="77777777" w:rsidR="00DC7E6F" w:rsidRPr="00C325BC" w:rsidRDefault="00DC7E6F" w:rsidP="00B0682E">
            <w:pPr>
              <w:pStyle w:val="aa"/>
              <w:ind w:left="0"/>
              <w:jc w:val="center"/>
              <w:rPr>
                <w:b/>
              </w:rPr>
            </w:pPr>
            <w:r>
              <w:rPr>
                <w:b/>
              </w:rPr>
              <w:t>Main flow of events</w:t>
            </w:r>
          </w:p>
        </w:tc>
        <w:tc>
          <w:tcPr>
            <w:tcW w:w="7361" w:type="dxa"/>
          </w:tcPr>
          <w:p w14:paraId="5CF74968" w14:textId="77777777" w:rsidR="00286E76" w:rsidRDefault="00286E76" w:rsidP="00286E76">
            <w:pPr>
              <w:pStyle w:val="InfoBlue"/>
              <w:numPr>
                <w:ilvl w:val="0"/>
                <w:numId w:val="32"/>
              </w:numPr>
            </w:pPr>
            <w:r>
              <w:t>The use case starts when an authenticated user navigates to their list of book offers.</w:t>
            </w:r>
          </w:p>
          <w:p w14:paraId="15C7FC57" w14:textId="77777777" w:rsidR="00286E76" w:rsidRDefault="00286E76" w:rsidP="00286E76">
            <w:pPr>
              <w:pStyle w:val="InfoBlue"/>
              <w:numPr>
                <w:ilvl w:val="0"/>
                <w:numId w:val="32"/>
              </w:numPr>
            </w:pPr>
            <w:r>
              <w:t>The user selects a specific book offer they want to remove.</w:t>
            </w:r>
          </w:p>
          <w:p w14:paraId="0B629B75" w14:textId="4E87C938" w:rsidR="00286E76" w:rsidRDefault="00286E76" w:rsidP="0066607F">
            <w:pPr>
              <w:pStyle w:val="InfoBlue"/>
              <w:numPr>
                <w:ilvl w:val="0"/>
                <w:numId w:val="32"/>
              </w:numPr>
            </w:pPr>
            <w:r>
              <w:t>The user clicks the "</w:t>
            </w:r>
            <w:r w:rsidR="00B228E2">
              <w:t>Delete</w:t>
            </w:r>
            <w:r>
              <w:t>" button.</w:t>
            </w:r>
          </w:p>
          <w:p w14:paraId="5215A483" w14:textId="77777777" w:rsidR="00286E76" w:rsidRDefault="00286E76" w:rsidP="00286E76">
            <w:pPr>
              <w:pStyle w:val="InfoBlue"/>
              <w:numPr>
                <w:ilvl w:val="0"/>
                <w:numId w:val="32"/>
              </w:numPr>
            </w:pPr>
            <w:r>
              <w:t>The application deletes the book offer from the user's personal list of book offers in the database.</w:t>
            </w:r>
          </w:p>
          <w:p w14:paraId="58CEA04C" w14:textId="17443A84" w:rsidR="00DC7E6F" w:rsidRPr="001F11CA" w:rsidRDefault="00286E76" w:rsidP="001F11CA">
            <w:pPr>
              <w:pStyle w:val="InfoBlue"/>
              <w:numPr>
                <w:ilvl w:val="0"/>
                <w:numId w:val="32"/>
              </w:numPr>
              <w:rPr>
                <w:highlight w:val="yellow"/>
              </w:rPr>
            </w:pPr>
            <w:r w:rsidRPr="001F11CA">
              <w:rPr>
                <w:highlight w:val="yellow"/>
              </w:rPr>
              <w:t>The application deletes the book offer from the request lists of other users who requested the book.</w:t>
            </w:r>
          </w:p>
        </w:tc>
      </w:tr>
      <w:tr w:rsidR="00DC7E6F" w:rsidRPr="00C325BC" w14:paraId="4B50E350" w14:textId="77777777" w:rsidTr="00B0682E">
        <w:tc>
          <w:tcPr>
            <w:tcW w:w="1495" w:type="dxa"/>
          </w:tcPr>
          <w:p w14:paraId="343E8077" w14:textId="77777777" w:rsidR="00DC7E6F" w:rsidRPr="00C325BC" w:rsidRDefault="00DC7E6F" w:rsidP="00B0682E">
            <w:pPr>
              <w:pStyle w:val="aa"/>
              <w:ind w:left="0"/>
              <w:jc w:val="center"/>
              <w:rPr>
                <w:b/>
              </w:rPr>
            </w:pPr>
            <w:r>
              <w:rPr>
                <w:b/>
              </w:rPr>
              <w:t>Post conditions</w:t>
            </w:r>
          </w:p>
        </w:tc>
        <w:tc>
          <w:tcPr>
            <w:tcW w:w="7361" w:type="dxa"/>
          </w:tcPr>
          <w:p w14:paraId="2B2F2951" w14:textId="2C9CFDC3" w:rsidR="00DC7E6F" w:rsidRPr="00C325BC" w:rsidRDefault="007A2B05" w:rsidP="00B0682E">
            <w:pPr>
              <w:pStyle w:val="InfoBlue"/>
            </w:pPr>
            <w:r w:rsidRPr="007A2B05">
              <w:t>If the book offer is removed successfully, it is deleted from both the user's personal list of book offers and the request lists of other users.</w:t>
            </w:r>
            <w:r w:rsidR="001F11CA">
              <w:t xml:space="preserve">that is </w:t>
            </w:r>
            <w:r w:rsidR="00931E88">
              <w:t>neceseary for</w:t>
            </w:r>
            <w:r w:rsidR="001F11CA">
              <w:t xml:space="preserve"> </w:t>
            </w:r>
            <w:r w:rsidR="001F11CA">
              <w:t>accurate book search/recommendation</w:t>
            </w:r>
          </w:p>
        </w:tc>
      </w:tr>
    </w:tbl>
    <w:p w14:paraId="61F9B4B8" w14:textId="77777777" w:rsidR="00572D39" w:rsidRDefault="00572D39" w:rsidP="00572D39"/>
    <w:p w14:paraId="5CEF8795" w14:textId="77777777" w:rsidR="00572D39" w:rsidRDefault="00572D39" w:rsidP="00572D39"/>
    <w:p w14:paraId="376073E5" w14:textId="77777777" w:rsidR="00572D39" w:rsidRDefault="00572D39" w:rsidP="00572D39"/>
    <w:p w14:paraId="78C3A81C" w14:textId="77777777" w:rsidR="00572D39" w:rsidRDefault="00572D39" w:rsidP="00572D39"/>
    <w:p w14:paraId="1839DFF9" w14:textId="77777777" w:rsidR="00572D39" w:rsidRDefault="00572D39" w:rsidP="00572D39"/>
    <w:p w14:paraId="0A2B61A1" w14:textId="77777777" w:rsidR="00572D39" w:rsidRDefault="00572D39" w:rsidP="00572D39"/>
    <w:p w14:paraId="4E79FD75" w14:textId="77777777" w:rsidR="00572D39" w:rsidRDefault="00572D39" w:rsidP="00572D39"/>
    <w:p w14:paraId="681242B5" w14:textId="77777777" w:rsidR="00572D39" w:rsidRDefault="00572D39" w:rsidP="00572D39"/>
    <w:p w14:paraId="5ABF7113" w14:textId="77777777" w:rsidR="00572D39" w:rsidRPr="00572D39" w:rsidRDefault="00572D39" w:rsidP="00572D39"/>
    <w:p w14:paraId="5F66440D" w14:textId="59085C10" w:rsidR="00B93F32" w:rsidRDefault="00B93F32" w:rsidP="00335D60">
      <w:pPr>
        <w:pStyle w:val="2"/>
      </w:pPr>
      <w:r>
        <w:lastRenderedPageBreak/>
        <w:t xml:space="preserve">Browse </w:t>
      </w:r>
      <w:r w:rsidR="00335D60" w:rsidRPr="00335D60">
        <w:t>Search and Request Book Offers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B93F32" w:rsidRPr="00C325BC" w14:paraId="7BD12097" w14:textId="77777777" w:rsidTr="00B0682E">
        <w:tc>
          <w:tcPr>
            <w:tcW w:w="1495" w:type="dxa"/>
          </w:tcPr>
          <w:p w14:paraId="714D8B20" w14:textId="77777777" w:rsidR="00B93F32" w:rsidRPr="00583C04" w:rsidRDefault="00B93F32" w:rsidP="00B0682E">
            <w:pPr>
              <w:pStyle w:val="aa"/>
              <w:ind w:left="0"/>
              <w:jc w:val="center"/>
              <w:rPr>
                <w:b/>
              </w:rPr>
            </w:pPr>
            <w:r>
              <w:rPr>
                <w:b/>
              </w:rPr>
              <w:t>Use case</w:t>
            </w:r>
            <w:r>
              <w:rPr>
                <w:b/>
                <w:lang w:val="el-GR"/>
              </w:rPr>
              <w:t xml:space="preserve"> </w:t>
            </w:r>
            <w:r>
              <w:rPr>
                <w:b/>
              </w:rPr>
              <w:t>ID</w:t>
            </w:r>
          </w:p>
        </w:tc>
        <w:tc>
          <w:tcPr>
            <w:tcW w:w="7361" w:type="dxa"/>
          </w:tcPr>
          <w:p w14:paraId="46DF33C0" w14:textId="61A18B07" w:rsidR="00B93F32" w:rsidRPr="00C325BC" w:rsidRDefault="00B93F32" w:rsidP="00B0682E">
            <w:pPr>
              <w:pStyle w:val="InfoBlue"/>
            </w:pPr>
            <w:r>
              <w:t>US</w:t>
            </w:r>
            <w:r>
              <w:t>10</w:t>
            </w:r>
          </w:p>
        </w:tc>
      </w:tr>
      <w:tr w:rsidR="00B93F32" w:rsidRPr="00C325BC" w14:paraId="020AA413" w14:textId="77777777" w:rsidTr="00B0682E">
        <w:tc>
          <w:tcPr>
            <w:tcW w:w="1495" w:type="dxa"/>
          </w:tcPr>
          <w:p w14:paraId="20DC4AE0" w14:textId="77777777" w:rsidR="00B93F32" w:rsidRPr="00583C04" w:rsidRDefault="00B93F32" w:rsidP="00B0682E">
            <w:pPr>
              <w:pStyle w:val="aa"/>
              <w:ind w:left="0"/>
              <w:jc w:val="center"/>
              <w:rPr>
                <w:b/>
              </w:rPr>
            </w:pPr>
            <w:r>
              <w:rPr>
                <w:b/>
              </w:rPr>
              <w:t>Actors</w:t>
            </w:r>
          </w:p>
        </w:tc>
        <w:tc>
          <w:tcPr>
            <w:tcW w:w="7361" w:type="dxa"/>
          </w:tcPr>
          <w:p w14:paraId="3E313D54" w14:textId="77777777" w:rsidR="00B93F32" w:rsidRPr="00C325BC" w:rsidRDefault="00B93F32" w:rsidP="00B0682E">
            <w:pPr>
              <w:pStyle w:val="InfoBlue"/>
            </w:pPr>
            <w:r>
              <w:t>User</w:t>
            </w:r>
          </w:p>
        </w:tc>
      </w:tr>
      <w:tr w:rsidR="00B93F32" w:rsidRPr="001A0F6C" w14:paraId="71E68C86" w14:textId="77777777" w:rsidTr="00B0682E">
        <w:tc>
          <w:tcPr>
            <w:tcW w:w="1495" w:type="dxa"/>
          </w:tcPr>
          <w:p w14:paraId="6D45173C" w14:textId="77777777" w:rsidR="00B93F32" w:rsidRPr="00C325BC" w:rsidRDefault="00B93F32" w:rsidP="00B0682E">
            <w:pPr>
              <w:pStyle w:val="aa"/>
              <w:ind w:left="0"/>
              <w:jc w:val="center"/>
              <w:rPr>
                <w:b/>
              </w:rPr>
            </w:pPr>
            <w:r>
              <w:rPr>
                <w:b/>
              </w:rPr>
              <w:t>Pre conditions</w:t>
            </w:r>
          </w:p>
        </w:tc>
        <w:tc>
          <w:tcPr>
            <w:tcW w:w="7361" w:type="dxa"/>
          </w:tcPr>
          <w:p w14:paraId="68CCC5C9" w14:textId="77777777" w:rsidR="00745438" w:rsidRDefault="00745438" w:rsidP="00745438">
            <w:pPr>
              <w:pStyle w:val="InfoBlue"/>
              <w:numPr>
                <w:ilvl w:val="0"/>
                <w:numId w:val="33"/>
              </w:numPr>
            </w:pPr>
            <w:r>
              <w:t>Application successfully initialized and running on respective host.</w:t>
            </w:r>
          </w:p>
          <w:p w14:paraId="12CC9986" w14:textId="77777777" w:rsidR="00745438" w:rsidRDefault="00745438" w:rsidP="00745438">
            <w:pPr>
              <w:pStyle w:val="InfoBlue"/>
              <w:numPr>
                <w:ilvl w:val="0"/>
                <w:numId w:val="33"/>
              </w:numPr>
            </w:pPr>
            <w:r>
              <w:t>Database initialized and running on respective host.</w:t>
            </w:r>
          </w:p>
          <w:p w14:paraId="4E2A5390" w14:textId="77777777" w:rsidR="00745438" w:rsidRDefault="00745438" w:rsidP="00745438">
            <w:pPr>
              <w:pStyle w:val="InfoBlue"/>
              <w:numPr>
                <w:ilvl w:val="0"/>
                <w:numId w:val="33"/>
              </w:numPr>
            </w:pPr>
            <w:r>
              <w:t>Application successfully connected to the database.</w:t>
            </w:r>
          </w:p>
          <w:p w14:paraId="48D4A9C2" w14:textId="77777777" w:rsidR="00745438" w:rsidRDefault="00745438" w:rsidP="00745438">
            <w:pPr>
              <w:pStyle w:val="InfoBlue"/>
              <w:numPr>
                <w:ilvl w:val="0"/>
                <w:numId w:val="33"/>
              </w:numPr>
            </w:pPr>
            <w:r>
              <w:t>User is authenticated and logged into the application.</w:t>
            </w:r>
          </w:p>
          <w:p w14:paraId="6424C6AB" w14:textId="63474BDE" w:rsidR="00B93F32" w:rsidRPr="001A0F6C" w:rsidRDefault="00745438" w:rsidP="00745438">
            <w:pPr>
              <w:pStyle w:val="InfoBlue"/>
              <w:numPr>
                <w:ilvl w:val="0"/>
                <w:numId w:val="33"/>
              </w:numPr>
            </w:pPr>
            <w:r>
              <w:t xml:space="preserve">A </w:t>
            </w:r>
            <w:r>
              <w:t>User has at least one book offer listed.</w:t>
            </w:r>
          </w:p>
        </w:tc>
      </w:tr>
      <w:tr w:rsidR="00B93F32" w:rsidRPr="00C325BC" w14:paraId="13F5DD2B" w14:textId="77777777" w:rsidTr="00B0682E">
        <w:tc>
          <w:tcPr>
            <w:tcW w:w="1495" w:type="dxa"/>
          </w:tcPr>
          <w:p w14:paraId="34A9DAEE" w14:textId="77777777" w:rsidR="00B93F32" w:rsidRPr="00C325BC" w:rsidRDefault="00B93F32" w:rsidP="00B0682E">
            <w:pPr>
              <w:pStyle w:val="aa"/>
              <w:ind w:left="0"/>
              <w:jc w:val="center"/>
              <w:rPr>
                <w:b/>
              </w:rPr>
            </w:pPr>
            <w:r>
              <w:rPr>
                <w:b/>
              </w:rPr>
              <w:t>Main flow of events</w:t>
            </w:r>
          </w:p>
        </w:tc>
        <w:tc>
          <w:tcPr>
            <w:tcW w:w="7361" w:type="dxa"/>
          </w:tcPr>
          <w:p w14:paraId="5C4F03BB" w14:textId="062C3773" w:rsidR="00DA6CB0" w:rsidRDefault="00DA6CB0" w:rsidP="00DA6CB0">
            <w:pPr>
              <w:pStyle w:val="InfoBlue"/>
              <w:numPr>
                <w:ilvl w:val="0"/>
                <w:numId w:val="34"/>
              </w:numPr>
            </w:pPr>
            <w:r>
              <w:t xml:space="preserve">The use case starts when an authenticated user navigates to the "Search </w:t>
            </w:r>
            <w:r w:rsidR="00572D39">
              <w:t xml:space="preserve">for </w:t>
            </w:r>
            <w:r>
              <w:t>Book</w:t>
            </w:r>
            <w:r w:rsidR="00572D39">
              <w:t>s</w:t>
            </w:r>
            <w:r>
              <w:t>" page.</w:t>
            </w:r>
          </w:p>
          <w:p w14:paraId="5E4EF978" w14:textId="61C649F0" w:rsidR="00DA6CB0" w:rsidRDefault="00DA6CB0" w:rsidP="00DA6CB0">
            <w:pPr>
              <w:pStyle w:val="InfoBlue"/>
              <w:numPr>
                <w:ilvl w:val="0"/>
                <w:numId w:val="34"/>
              </w:numPr>
            </w:pPr>
            <w:r>
              <w:t>The user enters search criteria, such as book title and author.</w:t>
            </w:r>
          </w:p>
          <w:p w14:paraId="16C556F3" w14:textId="77777777" w:rsidR="00DA6CB0" w:rsidRDefault="00DA6CB0" w:rsidP="00DA6CB0">
            <w:pPr>
              <w:pStyle w:val="InfoBlue"/>
              <w:numPr>
                <w:ilvl w:val="0"/>
                <w:numId w:val="34"/>
              </w:numPr>
            </w:pPr>
            <w:r>
              <w:t>The user selects either an exact or an approximate search strategy.</w:t>
            </w:r>
          </w:p>
          <w:p w14:paraId="2BA56066" w14:textId="77777777" w:rsidR="00DA6CB0" w:rsidRDefault="00DA6CB0" w:rsidP="00DA6CB0">
            <w:pPr>
              <w:pStyle w:val="InfoBlue"/>
              <w:numPr>
                <w:ilvl w:val="0"/>
                <w:numId w:val="34"/>
              </w:numPr>
            </w:pPr>
            <w:r>
              <w:t>The user clicks the "Search" button.</w:t>
            </w:r>
          </w:p>
          <w:p w14:paraId="027004C5" w14:textId="77777777" w:rsidR="00DA6CB0" w:rsidRDefault="00DA6CB0" w:rsidP="00DA6CB0">
            <w:pPr>
              <w:pStyle w:val="InfoBlue"/>
              <w:numPr>
                <w:ilvl w:val="0"/>
                <w:numId w:val="34"/>
              </w:numPr>
            </w:pPr>
            <w:r>
              <w:t>The application validates the search criteria.</w:t>
            </w:r>
          </w:p>
          <w:p w14:paraId="1E73B9A2" w14:textId="77777777" w:rsidR="00DA6CB0" w:rsidRDefault="00DA6CB0" w:rsidP="00DA6CB0">
            <w:pPr>
              <w:pStyle w:val="InfoBlue"/>
              <w:numPr>
                <w:ilvl w:val="0"/>
                <w:numId w:val="34"/>
              </w:numPr>
            </w:pPr>
            <w:r>
              <w:t>The application performs the search based on the criteria and selected search strategy.</w:t>
            </w:r>
          </w:p>
          <w:p w14:paraId="58A53AF1" w14:textId="77777777" w:rsidR="00DA6CB0" w:rsidRDefault="00DA6CB0" w:rsidP="00DA6CB0">
            <w:pPr>
              <w:pStyle w:val="InfoBlue"/>
              <w:numPr>
                <w:ilvl w:val="0"/>
                <w:numId w:val="34"/>
              </w:numPr>
            </w:pPr>
            <w:r>
              <w:t>The application displays the search results, which include book offers that match the search criteria.</w:t>
            </w:r>
          </w:p>
          <w:p w14:paraId="55D31E25" w14:textId="77777777" w:rsidR="00DA6CB0" w:rsidRDefault="00DA6CB0" w:rsidP="00DA6CB0">
            <w:pPr>
              <w:pStyle w:val="InfoBlue"/>
              <w:numPr>
                <w:ilvl w:val="0"/>
                <w:numId w:val="34"/>
              </w:numPr>
            </w:pPr>
            <w:r>
              <w:t>The user reviews the search results and selects a specific book offer.</w:t>
            </w:r>
          </w:p>
          <w:p w14:paraId="1F384F2E" w14:textId="0C297433" w:rsidR="00DA6CB0" w:rsidRDefault="00DA6CB0" w:rsidP="00DA6CB0">
            <w:pPr>
              <w:pStyle w:val="InfoBlue"/>
              <w:numPr>
                <w:ilvl w:val="0"/>
                <w:numId w:val="34"/>
              </w:numPr>
            </w:pPr>
            <w:r>
              <w:t>The user clicks the "Request" button for the selected book offer.</w:t>
            </w:r>
          </w:p>
          <w:p w14:paraId="5FF7A044" w14:textId="77777777" w:rsidR="003A3205" w:rsidRDefault="003A3205" w:rsidP="003A3205">
            <w:pPr>
              <w:pStyle w:val="aa"/>
              <w:numPr>
                <w:ilvl w:val="0"/>
                <w:numId w:val="34"/>
              </w:numPr>
            </w:pPr>
            <w:r w:rsidRPr="003A3205">
              <w:t>The application displays a "</w:t>
            </w:r>
            <w:r w:rsidR="00422C73">
              <w:t xml:space="preserve"> </w:t>
            </w:r>
            <w:r w:rsidR="00422C73" w:rsidRPr="00422C73">
              <w:t>Are you sure you want to request for this book?</w:t>
            </w:r>
            <w:r w:rsidRPr="003A3205">
              <w:t>" message.</w:t>
            </w:r>
          </w:p>
          <w:p w14:paraId="2CC4C63D" w14:textId="37180F1E" w:rsidR="00422C73" w:rsidRPr="003A3205" w:rsidRDefault="00422C73" w:rsidP="00422C73">
            <w:pPr>
              <w:pStyle w:val="InfoBlue"/>
              <w:numPr>
                <w:ilvl w:val="0"/>
                <w:numId w:val="34"/>
              </w:numPr>
            </w:pPr>
            <w:r>
              <w:t>The application sends a request to the user who offers the book</w:t>
            </w:r>
          </w:p>
        </w:tc>
      </w:tr>
      <w:tr w:rsidR="00B93F32" w:rsidRPr="00C325BC" w14:paraId="3DA767A3" w14:textId="77777777" w:rsidTr="00B0682E">
        <w:tc>
          <w:tcPr>
            <w:tcW w:w="1495" w:type="dxa"/>
          </w:tcPr>
          <w:p w14:paraId="5A326747" w14:textId="77777777" w:rsidR="00B93F32" w:rsidRPr="00C325BC" w:rsidRDefault="00B93F32" w:rsidP="00B0682E">
            <w:pPr>
              <w:pStyle w:val="aa"/>
              <w:ind w:left="0"/>
              <w:jc w:val="center"/>
              <w:rPr>
                <w:b/>
              </w:rPr>
            </w:pPr>
            <w:r>
              <w:rPr>
                <w:b/>
              </w:rPr>
              <w:t>Post conditions</w:t>
            </w:r>
          </w:p>
        </w:tc>
        <w:tc>
          <w:tcPr>
            <w:tcW w:w="7361" w:type="dxa"/>
          </w:tcPr>
          <w:p w14:paraId="5154CF74" w14:textId="69D61496" w:rsidR="00B93F32" w:rsidRPr="00C325BC" w:rsidRDefault="00A4663A" w:rsidP="00B0682E">
            <w:pPr>
              <w:pStyle w:val="InfoBlue"/>
            </w:pPr>
            <w:r w:rsidRPr="00A4663A">
              <w:t>If the search and request are successful, the user is able to find book offers that match the search criteria and send a request to the user offering the book.</w:t>
            </w:r>
            <w:r w:rsidR="00B93F32" w:rsidRPr="00000C48">
              <w:t>.</w:t>
            </w:r>
          </w:p>
        </w:tc>
      </w:tr>
    </w:tbl>
    <w:p w14:paraId="196281B7" w14:textId="77777777" w:rsidR="00C325BC" w:rsidRDefault="00C325BC" w:rsidP="00C325BC"/>
    <w:p w14:paraId="14145651" w14:textId="77777777" w:rsidR="00912280" w:rsidRDefault="00912280" w:rsidP="00C325BC"/>
    <w:p w14:paraId="1748D2BE" w14:textId="77777777" w:rsidR="00912280" w:rsidRDefault="00912280" w:rsidP="00C325BC"/>
    <w:p w14:paraId="52DEAF9D" w14:textId="77777777" w:rsidR="00912280" w:rsidRDefault="00912280" w:rsidP="00C325BC"/>
    <w:p w14:paraId="68815518" w14:textId="77777777" w:rsidR="00912280" w:rsidRDefault="00912280" w:rsidP="00C325BC"/>
    <w:p w14:paraId="58B2BFD2" w14:textId="77777777" w:rsidR="00912280" w:rsidRDefault="00912280" w:rsidP="00C325BC"/>
    <w:p w14:paraId="1CDD7225" w14:textId="4111C624" w:rsidR="00912280" w:rsidRDefault="00DA4404" w:rsidP="00912280">
      <w:pPr>
        <w:pStyle w:val="2"/>
      </w:pPr>
      <w:r w:rsidRPr="00DA4404">
        <w:lastRenderedPageBreak/>
        <w:t>Browse and Request Recommended Book Offers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7361"/>
      </w:tblGrid>
      <w:tr w:rsidR="00912280" w:rsidRPr="00C325BC" w14:paraId="3090CE25" w14:textId="77777777" w:rsidTr="00B0682E">
        <w:tc>
          <w:tcPr>
            <w:tcW w:w="1495" w:type="dxa"/>
          </w:tcPr>
          <w:p w14:paraId="7670BC52" w14:textId="77777777" w:rsidR="00912280" w:rsidRPr="00583C04" w:rsidRDefault="00912280" w:rsidP="00B0682E">
            <w:pPr>
              <w:pStyle w:val="aa"/>
              <w:ind w:left="0"/>
              <w:jc w:val="center"/>
              <w:rPr>
                <w:b/>
              </w:rPr>
            </w:pPr>
            <w:r>
              <w:rPr>
                <w:b/>
              </w:rPr>
              <w:t>Use case</w:t>
            </w:r>
            <w:r>
              <w:rPr>
                <w:b/>
                <w:lang w:val="el-GR"/>
              </w:rPr>
              <w:t xml:space="preserve"> </w:t>
            </w:r>
            <w:r>
              <w:rPr>
                <w:b/>
              </w:rPr>
              <w:t>ID</w:t>
            </w:r>
          </w:p>
        </w:tc>
        <w:tc>
          <w:tcPr>
            <w:tcW w:w="7361" w:type="dxa"/>
          </w:tcPr>
          <w:p w14:paraId="5DF58F8C" w14:textId="7F87C70B" w:rsidR="00912280" w:rsidRPr="00C325BC" w:rsidRDefault="00912280" w:rsidP="00B0682E">
            <w:pPr>
              <w:pStyle w:val="InfoBlue"/>
            </w:pPr>
            <w:r>
              <w:t>US</w:t>
            </w:r>
            <w:r w:rsidR="00DA4404">
              <w:t>11</w:t>
            </w:r>
          </w:p>
        </w:tc>
      </w:tr>
      <w:tr w:rsidR="00912280" w:rsidRPr="00C325BC" w14:paraId="7D30EB88" w14:textId="77777777" w:rsidTr="00B0682E">
        <w:tc>
          <w:tcPr>
            <w:tcW w:w="1495" w:type="dxa"/>
          </w:tcPr>
          <w:p w14:paraId="3E412494" w14:textId="77777777" w:rsidR="00912280" w:rsidRPr="00583C04" w:rsidRDefault="00912280" w:rsidP="00B0682E">
            <w:pPr>
              <w:pStyle w:val="aa"/>
              <w:ind w:left="0"/>
              <w:jc w:val="center"/>
              <w:rPr>
                <w:b/>
              </w:rPr>
            </w:pPr>
            <w:r>
              <w:rPr>
                <w:b/>
              </w:rPr>
              <w:t>Actors</w:t>
            </w:r>
          </w:p>
        </w:tc>
        <w:tc>
          <w:tcPr>
            <w:tcW w:w="7361" w:type="dxa"/>
          </w:tcPr>
          <w:p w14:paraId="64251203" w14:textId="77777777" w:rsidR="00912280" w:rsidRPr="00C325BC" w:rsidRDefault="00912280" w:rsidP="00B0682E">
            <w:pPr>
              <w:pStyle w:val="InfoBlue"/>
            </w:pPr>
            <w:r>
              <w:t>User</w:t>
            </w:r>
          </w:p>
        </w:tc>
      </w:tr>
      <w:tr w:rsidR="00912280" w:rsidRPr="001A0F6C" w14:paraId="308245C4" w14:textId="77777777" w:rsidTr="00B0682E">
        <w:tc>
          <w:tcPr>
            <w:tcW w:w="1495" w:type="dxa"/>
          </w:tcPr>
          <w:p w14:paraId="58C8B691" w14:textId="77777777" w:rsidR="00912280" w:rsidRPr="00C325BC" w:rsidRDefault="00912280" w:rsidP="00B0682E">
            <w:pPr>
              <w:pStyle w:val="aa"/>
              <w:ind w:left="0"/>
              <w:jc w:val="center"/>
              <w:rPr>
                <w:b/>
              </w:rPr>
            </w:pPr>
            <w:r>
              <w:rPr>
                <w:b/>
              </w:rPr>
              <w:t>Pre conditions</w:t>
            </w:r>
          </w:p>
        </w:tc>
        <w:tc>
          <w:tcPr>
            <w:tcW w:w="7361" w:type="dxa"/>
          </w:tcPr>
          <w:p w14:paraId="56C567A9" w14:textId="77777777" w:rsidR="00DA4404" w:rsidRDefault="00DA4404" w:rsidP="00DA4404">
            <w:pPr>
              <w:pStyle w:val="InfoBlue"/>
              <w:numPr>
                <w:ilvl w:val="0"/>
                <w:numId w:val="35"/>
              </w:numPr>
            </w:pPr>
            <w:r>
              <w:t>Application successfully initialized and running on respective host.</w:t>
            </w:r>
          </w:p>
          <w:p w14:paraId="6E26B3CE" w14:textId="77777777" w:rsidR="00DA4404" w:rsidRDefault="00DA4404" w:rsidP="00DA4404">
            <w:pPr>
              <w:pStyle w:val="InfoBlue"/>
              <w:numPr>
                <w:ilvl w:val="0"/>
                <w:numId w:val="35"/>
              </w:numPr>
            </w:pPr>
            <w:r>
              <w:t>Database initialized and running on respective host.</w:t>
            </w:r>
          </w:p>
          <w:p w14:paraId="5DCCD7E0" w14:textId="77777777" w:rsidR="00DA4404" w:rsidRDefault="00DA4404" w:rsidP="00DA4404">
            <w:pPr>
              <w:pStyle w:val="InfoBlue"/>
              <w:numPr>
                <w:ilvl w:val="0"/>
                <w:numId w:val="35"/>
              </w:numPr>
            </w:pPr>
            <w:r>
              <w:t>Application successfully connected to the database.</w:t>
            </w:r>
          </w:p>
          <w:p w14:paraId="168297E6" w14:textId="77777777" w:rsidR="00DA4404" w:rsidRDefault="00DA4404" w:rsidP="00DA4404">
            <w:pPr>
              <w:pStyle w:val="InfoBlue"/>
              <w:numPr>
                <w:ilvl w:val="0"/>
                <w:numId w:val="35"/>
              </w:numPr>
            </w:pPr>
            <w:r>
              <w:t>User is authenticated and logged into the application.</w:t>
            </w:r>
          </w:p>
          <w:p w14:paraId="23CAA756" w14:textId="21E5224B" w:rsidR="00912280" w:rsidRPr="001A0F6C" w:rsidRDefault="00DA4404" w:rsidP="00DA4404">
            <w:pPr>
              <w:pStyle w:val="InfoBlue"/>
              <w:numPr>
                <w:ilvl w:val="0"/>
                <w:numId w:val="35"/>
              </w:numPr>
            </w:pPr>
            <w:r>
              <w:t xml:space="preserve">User has a completed profile with favorite </w:t>
            </w:r>
            <w:r w:rsidR="00E549A4">
              <w:t>category</w:t>
            </w:r>
            <w:r>
              <w:t>.</w:t>
            </w:r>
          </w:p>
        </w:tc>
      </w:tr>
      <w:tr w:rsidR="00912280" w:rsidRPr="00C325BC" w14:paraId="55764F56" w14:textId="77777777" w:rsidTr="00B0682E">
        <w:tc>
          <w:tcPr>
            <w:tcW w:w="1495" w:type="dxa"/>
          </w:tcPr>
          <w:p w14:paraId="10BB3A89" w14:textId="77777777" w:rsidR="00912280" w:rsidRPr="00C325BC" w:rsidRDefault="00912280" w:rsidP="00B0682E">
            <w:pPr>
              <w:pStyle w:val="aa"/>
              <w:ind w:left="0"/>
              <w:jc w:val="center"/>
              <w:rPr>
                <w:b/>
              </w:rPr>
            </w:pPr>
            <w:r>
              <w:rPr>
                <w:b/>
              </w:rPr>
              <w:t>Main flow of events</w:t>
            </w:r>
          </w:p>
        </w:tc>
        <w:tc>
          <w:tcPr>
            <w:tcW w:w="7361" w:type="dxa"/>
          </w:tcPr>
          <w:p w14:paraId="25A9B8E5" w14:textId="014A1C5C" w:rsidR="00AD30D4" w:rsidRDefault="00AD30D4" w:rsidP="00AD30D4">
            <w:pPr>
              <w:pStyle w:val="InfoBlue"/>
              <w:numPr>
                <w:ilvl w:val="0"/>
                <w:numId w:val="36"/>
              </w:numPr>
            </w:pPr>
            <w:r>
              <w:t>The use case starts when an authenticated user navigates to the "Recommended Books</w:t>
            </w:r>
            <w:r w:rsidR="00C96C28">
              <w:t xml:space="preserve"> Offers</w:t>
            </w:r>
            <w:r>
              <w:t>" page.</w:t>
            </w:r>
          </w:p>
          <w:p w14:paraId="349ED52B" w14:textId="0089063A" w:rsidR="00AD30D4" w:rsidRDefault="00AD30D4" w:rsidP="00AD30D4">
            <w:pPr>
              <w:pStyle w:val="InfoBlue"/>
              <w:numPr>
                <w:ilvl w:val="0"/>
                <w:numId w:val="36"/>
              </w:numPr>
            </w:pPr>
            <w:r>
              <w:t>The application retrieves a list of recommended book offers based on the</w:t>
            </w:r>
            <w:r w:rsidR="00041EA6">
              <w:t xml:space="preserve"> users favorite</w:t>
            </w:r>
            <w:r w:rsidR="00E549A4">
              <w:t xml:space="preserve"> category</w:t>
            </w:r>
            <w:r>
              <w:t>.</w:t>
            </w:r>
          </w:p>
          <w:p w14:paraId="4C64A74A" w14:textId="77777777" w:rsidR="00AD30D4" w:rsidRDefault="00AD30D4" w:rsidP="00AD30D4">
            <w:pPr>
              <w:pStyle w:val="InfoBlue"/>
              <w:numPr>
                <w:ilvl w:val="0"/>
                <w:numId w:val="36"/>
              </w:numPr>
            </w:pPr>
            <w:r>
              <w:t>The application displays the list of recommended book offers to the user.</w:t>
            </w:r>
          </w:p>
          <w:p w14:paraId="4C72A576" w14:textId="77777777" w:rsidR="00AD30D4" w:rsidRDefault="00AD30D4" w:rsidP="00AD30D4">
            <w:pPr>
              <w:pStyle w:val="InfoBlue"/>
              <w:numPr>
                <w:ilvl w:val="0"/>
                <w:numId w:val="36"/>
              </w:numPr>
            </w:pPr>
            <w:r>
              <w:t>The user browses the list and selects a specific recommended book offer.</w:t>
            </w:r>
          </w:p>
          <w:p w14:paraId="65428911" w14:textId="77777777" w:rsidR="00AD30D4" w:rsidRDefault="00AD30D4" w:rsidP="00AD30D4">
            <w:pPr>
              <w:pStyle w:val="InfoBlue"/>
              <w:numPr>
                <w:ilvl w:val="0"/>
                <w:numId w:val="36"/>
              </w:numPr>
            </w:pPr>
            <w:r>
              <w:t>The user clicks the "Request Book" button.</w:t>
            </w:r>
          </w:p>
          <w:p w14:paraId="6034A6D8" w14:textId="0190425B" w:rsidR="00AE2D68" w:rsidRPr="00AE2D68" w:rsidRDefault="00AE2D68" w:rsidP="00AE2D68">
            <w:pPr>
              <w:pStyle w:val="aa"/>
              <w:numPr>
                <w:ilvl w:val="0"/>
                <w:numId w:val="36"/>
              </w:numPr>
            </w:pPr>
            <w:r w:rsidRPr="00AE2D68">
              <w:t>The application displays a " Are you sure you want to request for this book ?" message.</w:t>
            </w:r>
          </w:p>
          <w:p w14:paraId="16DDC90A" w14:textId="613E1CF3" w:rsidR="00912280" w:rsidRPr="00C325BC" w:rsidRDefault="00AD30D4" w:rsidP="00AE2D68">
            <w:pPr>
              <w:pStyle w:val="InfoBlue"/>
              <w:numPr>
                <w:ilvl w:val="0"/>
                <w:numId w:val="36"/>
              </w:numPr>
            </w:pPr>
            <w:r>
              <w:t>The application sends a request notification to the user who offers the book, informing them that the user is interested in getting the book.</w:t>
            </w:r>
          </w:p>
        </w:tc>
      </w:tr>
      <w:tr w:rsidR="00912280" w:rsidRPr="00C325BC" w14:paraId="2EB02DF2" w14:textId="77777777" w:rsidTr="00B0682E">
        <w:tc>
          <w:tcPr>
            <w:tcW w:w="1495" w:type="dxa"/>
          </w:tcPr>
          <w:p w14:paraId="36CE73C1" w14:textId="77777777" w:rsidR="00912280" w:rsidRPr="00C325BC" w:rsidRDefault="00912280" w:rsidP="00B0682E">
            <w:pPr>
              <w:pStyle w:val="aa"/>
              <w:ind w:left="0"/>
              <w:jc w:val="center"/>
              <w:rPr>
                <w:b/>
              </w:rPr>
            </w:pPr>
            <w:r>
              <w:rPr>
                <w:b/>
              </w:rPr>
              <w:t>Post conditions</w:t>
            </w:r>
          </w:p>
        </w:tc>
        <w:tc>
          <w:tcPr>
            <w:tcW w:w="7361" w:type="dxa"/>
          </w:tcPr>
          <w:p w14:paraId="6ACF5301" w14:textId="5E62FCB8" w:rsidR="00912280" w:rsidRPr="00C325BC" w:rsidRDefault="00844D81" w:rsidP="00B0682E">
            <w:pPr>
              <w:pStyle w:val="InfoBlue"/>
            </w:pPr>
            <w:r w:rsidRPr="00844D81">
              <w:t>If the request is sent successfully, the user offering the book is notified of the interest, and the interested user is informed that their request has been sent</w:t>
            </w:r>
            <w:r w:rsidR="00912280" w:rsidRPr="00000C48">
              <w:t>.</w:t>
            </w:r>
          </w:p>
        </w:tc>
      </w:tr>
    </w:tbl>
    <w:p w14:paraId="2F139239" w14:textId="77777777" w:rsidR="00912280" w:rsidRDefault="00912280" w:rsidP="00C325BC"/>
    <w:p w14:paraId="4BC2EAD0" w14:textId="77777777" w:rsidR="00FB1762" w:rsidRDefault="00FB1762" w:rsidP="00C325BC"/>
    <w:p w14:paraId="7970656F" w14:textId="77777777" w:rsidR="00FB1762" w:rsidRDefault="00FB1762" w:rsidP="00C325BC"/>
    <w:p w14:paraId="0A0070F3" w14:textId="77777777" w:rsidR="00FB1762" w:rsidRDefault="00FB1762" w:rsidP="00C325BC"/>
    <w:p w14:paraId="023AA398" w14:textId="77777777" w:rsidR="00FB1762" w:rsidRDefault="00FB1762" w:rsidP="00C325BC"/>
    <w:p w14:paraId="605D044C" w14:textId="77777777" w:rsidR="00FB1762" w:rsidRDefault="00FB1762" w:rsidP="00C325BC"/>
    <w:p w14:paraId="5ECDC53D" w14:textId="77777777" w:rsidR="00FB1762" w:rsidRPr="00C325BC" w:rsidRDefault="00FB1762" w:rsidP="00C325BC"/>
    <w:p w14:paraId="73170280" w14:textId="77777777" w:rsidR="00F112B3" w:rsidRDefault="00E72555" w:rsidP="00F112B3">
      <w:pPr>
        <w:pStyle w:val="1"/>
      </w:pPr>
      <w:r>
        <w:lastRenderedPageBreak/>
        <w:t>Design</w:t>
      </w:r>
      <w:bookmarkEnd w:id="2"/>
    </w:p>
    <w:p w14:paraId="54C7CB1B" w14:textId="77777777" w:rsidR="00793FB8" w:rsidRPr="00F112B3" w:rsidRDefault="002A1330" w:rsidP="002A1330">
      <w:pPr>
        <w:pStyle w:val="2"/>
      </w:pPr>
      <w:bookmarkStart w:id="3" w:name="_Toc474157120"/>
      <w:r>
        <w:t>Architecture</w:t>
      </w:r>
      <w:bookmarkEnd w:id="3"/>
      <w:r>
        <w:t xml:space="preserve"> </w:t>
      </w:r>
    </w:p>
    <w:p w14:paraId="0FC7A626" w14:textId="6FA290EE" w:rsidR="00F112B3" w:rsidRDefault="006F2F19" w:rsidP="00DA55FD">
      <w:r>
        <w:t>The overall application architecture is outlined in the following UML package diagram:</w:t>
      </w:r>
    </w:p>
    <w:p w14:paraId="76A6EF36" w14:textId="36EDB829" w:rsidR="00F652A6" w:rsidRDefault="00F652A6" w:rsidP="00DA55FD">
      <w:r w:rsidRPr="00A11B91">
        <w:rPr>
          <w:noProof/>
        </w:rPr>
        <w:pict w14:anchorId="0E4FF97E">
          <v:shape id="Εικόνα 1" o:spid="_x0000_i1027" type="#_x0000_t75" style="width:468pt;height:133.5pt;visibility:visible;mso-wrap-style:square">
            <v:imagedata r:id="rId11" o:title=""/>
          </v:shape>
        </w:pict>
      </w:r>
    </w:p>
    <w:p w14:paraId="793DC363" w14:textId="77777777" w:rsidR="002A1330" w:rsidRDefault="002A1330" w:rsidP="002A1330">
      <w:pPr>
        <w:pStyle w:val="2"/>
      </w:pPr>
      <w:bookmarkStart w:id="4" w:name="_Toc474157121"/>
      <w:r>
        <w:t>Design</w:t>
      </w:r>
      <w:bookmarkEnd w:id="4"/>
    </w:p>
    <w:p w14:paraId="19530879" w14:textId="77777777" w:rsidR="0030124C" w:rsidRDefault="0030124C" w:rsidP="002A1330">
      <w:r>
        <w:t xml:space="preserve">The detailed design is outlined by the following UML class diagrams. </w:t>
      </w:r>
    </w:p>
    <w:p w14:paraId="1451A7DE" w14:textId="74032ABB" w:rsidR="00F6606C" w:rsidRDefault="00F6606C" w:rsidP="002A1330">
      <w:r w:rsidRPr="00A11B91">
        <w:rPr>
          <w:noProof/>
        </w:rPr>
        <w:pict w14:anchorId="76A0CBEB">
          <v:shape id="_x0000_i1028" type="#_x0000_t75" style="width:468pt;height:162pt;visibility:visible;mso-wrap-style:square">
            <v:imagedata r:id="rId12" o:title=""/>
          </v:shape>
        </w:pict>
      </w:r>
    </w:p>
    <w:p w14:paraId="5C7D66F9" w14:textId="2497C7EE" w:rsidR="002A1330" w:rsidRDefault="00726540" w:rsidP="002A1330">
      <w:r>
        <w:t xml:space="preserve">The detailed design is further documented by the following Class-ResponsibilitiesCollaborations Cards for </w:t>
      </w:r>
      <w:r w:rsidR="003F58AC">
        <w:t>certain</w:t>
      </w:r>
      <w:r>
        <w:t xml:space="preserve"> classes included in this release: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4404"/>
      </w:tblGrid>
      <w:tr w:rsidR="00152C94" w:rsidRPr="009C5C76" w14:paraId="3B30EEB4" w14:textId="77777777" w:rsidTr="00644DD3">
        <w:tc>
          <w:tcPr>
            <w:tcW w:w="8856" w:type="dxa"/>
            <w:gridSpan w:val="2"/>
          </w:tcPr>
          <w:p w14:paraId="51E43779" w14:textId="177B8737" w:rsidR="00152C94" w:rsidRPr="009C5C76" w:rsidRDefault="00152C94" w:rsidP="00644DD3">
            <w:pPr>
              <w:pStyle w:val="aa"/>
              <w:ind w:left="0"/>
              <w:rPr>
                <w:lang w:val="el-GR"/>
              </w:rPr>
            </w:pPr>
            <w:r w:rsidRPr="009C5C76">
              <w:rPr>
                <w:b/>
              </w:rPr>
              <w:t xml:space="preserve">Class Name: </w:t>
            </w:r>
            <w:r w:rsidR="00B43997" w:rsidRPr="00B43997">
              <w:rPr>
                <w:b/>
              </w:rPr>
              <w:t>CustomSecuritySuccessHandler</w:t>
            </w:r>
          </w:p>
        </w:tc>
      </w:tr>
      <w:tr w:rsidR="00152C94" w:rsidRPr="009C5C76" w14:paraId="2699B2F1" w14:textId="77777777" w:rsidTr="00644DD3">
        <w:tc>
          <w:tcPr>
            <w:tcW w:w="4452" w:type="dxa"/>
          </w:tcPr>
          <w:p w14:paraId="5F424FBF" w14:textId="77777777" w:rsidR="00152C94" w:rsidRPr="009C5C76" w:rsidRDefault="00152C94" w:rsidP="00644DD3">
            <w:pPr>
              <w:pStyle w:val="aa"/>
              <w:ind w:left="0"/>
              <w:rPr>
                <w:b/>
              </w:rPr>
            </w:pPr>
            <w:r w:rsidRPr="009C5C76">
              <w:rPr>
                <w:b/>
              </w:rPr>
              <w:t>Responsibilities:</w:t>
            </w:r>
          </w:p>
          <w:p w14:paraId="3A3F0365" w14:textId="241F724E" w:rsidR="00152C94" w:rsidRPr="00552E24" w:rsidRDefault="0083367E" w:rsidP="0083367E">
            <w:pPr>
              <w:pStyle w:val="aa"/>
              <w:widowControl w:val="0"/>
              <w:numPr>
                <w:ilvl w:val="0"/>
                <w:numId w:val="3"/>
              </w:numPr>
              <w:spacing w:line="240" w:lineRule="atLeast"/>
              <w:jc w:val="left"/>
            </w:pPr>
            <w:r w:rsidRPr="0083367E">
              <w:t xml:space="preserve"> Determines the url that is appropriate for the logged user based on his role</w:t>
            </w:r>
          </w:p>
        </w:tc>
        <w:tc>
          <w:tcPr>
            <w:tcW w:w="4404" w:type="dxa"/>
          </w:tcPr>
          <w:p w14:paraId="1E7205F9" w14:textId="77777777" w:rsidR="00152C94" w:rsidRPr="009C5C76" w:rsidRDefault="00152C94" w:rsidP="00644DD3">
            <w:pPr>
              <w:pStyle w:val="aa"/>
              <w:ind w:left="0"/>
              <w:rPr>
                <w:b/>
              </w:rPr>
            </w:pPr>
            <w:r w:rsidRPr="009C5C76">
              <w:rPr>
                <w:b/>
              </w:rPr>
              <w:t>Collaborations:</w:t>
            </w:r>
          </w:p>
          <w:p w14:paraId="31CD288F" w14:textId="3BE5D578" w:rsidR="00152C94" w:rsidRPr="00552E24" w:rsidRDefault="00152C94" w:rsidP="00644DD3">
            <w:pPr>
              <w:pStyle w:val="aa"/>
              <w:widowControl w:val="0"/>
              <w:numPr>
                <w:ilvl w:val="0"/>
                <w:numId w:val="3"/>
              </w:numPr>
              <w:spacing w:line="240" w:lineRule="atLeast"/>
              <w:jc w:val="left"/>
            </w:pPr>
          </w:p>
        </w:tc>
      </w:tr>
    </w:tbl>
    <w:p w14:paraId="71729BD8" w14:textId="77777777" w:rsidR="009D16FB" w:rsidRDefault="009D16FB" w:rsidP="009D16FB"/>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4404"/>
      </w:tblGrid>
      <w:tr w:rsidR="009D16FB" w:rsidRPr="009C5C76" w14:paraId="073D7C7C" w14:textId="77777777" w:rsidTr="00644DD3">
        <w:tc>
          <w:tcPr>
            <w:tcW w:w="8856" w:type="dxa"/>
            <w:gridSpan w:val="2"/>
          </w:tcPr>
          <w:p w14:paraId="54D19492" w14:textId="35D523A9" w:rsidR="009D16FB" w:rsidRPr="009C5C76" w:rsidRDefault="009D16FB" w:rsidP="00644DD3">
            <w:pPr>
              <w:pStyle w:val="aa"/>
              <w:ind w:left="0"/>
              <w:rPr>
                <w:lang w:val="el-GR"/>
              </w:rPr>
            </w:pPr>
            <w:r w:rsidRPr="009C5C76">
              <w:rPr>
                <w:b/>
              </w:rPr>
              <w:lastRenderedPageBreak/>
              <w:t xml:space="preserve">Class Name: </w:t>
            </w:r>
            <w:r w:rsidR="00B43997" w:rsidRPr="00B43997">
              <w:rPr>
                <w:b/>
              </w:rPr>
              <w:t>WebMvcConfig</w:t>
            </w:r>
          </w:p>
        </w:tc>
      </w:tr>
      <w:tr w:rsidR="009D16FB" w:rsidRPr="009C5C76" w14:paraId="746C5153" w14:textId="77777777" w:rsidTr="00DD49DF">
        <w:trPr>
          <w:trHeight w:val="2015"/>
        </w:trPr>
        <w:tc>
          <w:tcPr>
            <w:tcW w:w="4452" w:type="dxa"/>
          </w:tcPr>
          <w:p w14:paraId="5CDD538C" w14:textId="77777777" w:rsidR="009D16FB" w:rsidRPr="009C5C76" w:rsidRDefault="009D16FB" w:rsidP="00644DD3">
            <w:pPr>
              <w:pStyle w:val="aa"/>
              <w:ind w:left="0"/>
              <w:rPr>
                <w:b/>
              </w:rPr>
            </w:pPr>
            <w:r w:rsidRPr="009C5C76">
              <w:rPr>
                <w:b/>
              </w:rPr>
              <w:t>Responsibilities:</w:t>
            </w:r>
          </w:p>
          <w:p w14:paraId="3514B094" w14:textId="5DDDE2E0" w:rsidR="00DD49DF" w:rsidRPr="00DD49DF" w:rsidRDefault="00DD49DF" w:rsidP="00DD49DF">
            <w:pPr>
              <w:pStyle w:val="aa"/>
              <w:widowControl w:val="0"/>
              <w:numPr>
                <w:ilvl w:val="0"/>
                <w:numId w:val="3"/>
              </w:numPr>
              <w:spacing w:line="240" w:lineRule="atLeast"/>
            </w:pPr>
            <w:r w:rsidRPr="00DD49DF">
              <w:t xml:space="preserve">ViewControllerRegistry allows to create </w:t>
            </w:r>
            <w:r w:rsidRPr="00DD49DF">
              <w:br/>
              <w:t xml:space="preserve">simple automated controllers pre-configured </w:t>
            </w:r>
            <w:r w:rsidRPr="00DD49DF">
              <w:br/>
              <w:t>with status code and/or a view</w:t>
            </w:r>
          </w:p>
          <w:p w14:paraId="581A7F95" w14:textId="03123BA2" w:rsidR="009D16FB" w:rsidRPr="00552E24" w:rsidRDefault="009D16FB" w:rsidP="00B43997">
            <w:pPr>
              <w:pStyle w:val="aa"/>
              <w:widowControl w:val="0"/>
              <w:spacing w:line="240" w:lineRule="atLeast"/>
              <w:jc w:val="left"/>
            </w:pPr>
          </w:p>
        </w:tc>
        <w:tc>
          <w:tcPr>
            <w:tcW w:w="4404" w:type="dxa"/>
          </w:tcPr>
          <w:p w14:paraId="0B9D4A4E" w14:textId="77777777" w:rsidR="009D16FB" w:rsidRPr="009C5C76" w:rsidRDefault="009D16FB" w:rsidP="00644DD3">
            <w:pPr>
              <w:pStyle w:val="aa"/>
              <w:ind w:left="0"/>
              <w:rPr>
                <w:b/>
              </w:rPr>
            </w:pPr>
            <w:r w:rsidRPr="009C5C76">
              <w:rPr>
                <w:b/>
              </w:rPr>
              <w:t>Collaborations:</w:t>
            </w:r>
          </w:p>
          <w:p w14:paraId="2C383747" w14:textId="404919AA" w:rsidR="009D16FB" w:rsidRDefault="009D16FB" w:rsidP="00644DD3">
            <w:pPr>
              <w:pStyle w:val="aa"/>
              <w:widowControl w:val="0"/>
              <w:numPr>
                <w:ilvl w:val="0"/>
                <w:numId w:val="3"/>
              </w:numPr>
              <w:spacing w:line="240" w:lineRule="atLeast"/>
              <w:jc w:val="left"/>
            </w:pPr>
          </w:p>
          <w:p w14:paraId="2E61AE66" w14:textId="45DF7598" w:rsidR="009D16FB" w:rsidRPr="00552E24" w:rsidRDefault="009D16FB" w:rsidP="00B43997">
            <w:pPr>
              <w:pStyle w:val="aa"/>
              <w:widowControl w:val="0"/>
              <w:spacing w:line="240" w:lineRule="atLeast"/>
              <w:jc w:val="left"/>
            </w:pPr>
          </w:p>
        </w:tc>
      </w:tr>
    </w:tbl>
    <w:p w14:paraId="069AA2CC" w14:textId="05788B20" w:rsidR="002A1330" w:rsidRDefault="0079222F" w:rsidP="002A1330">
      <w:pPr>
        <w:rPr>
          <w:b/>
        </w:rPr>
      </w:pPr>
      <w:r w:rsidRPr="006C4BC4">
        <w:rPr>
          <w:b/>
        </w:rPr>
        <w:t xml:space="preserve">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4404"/>
      </w:tblGrid>
      <w:tr w:rsidR="00DD49DF" w:rsidRPr="009C5C76" w14:paraId="313BD04D" w14:textId="77777777" w:rsidTr="00B0682E">
        <w:tc>
          <w:tcPr>
            <w:tcW w:w="8856" w:type="dxa"/>
            <w:gridSpan w:val="2"/>
          </w:tcPr>
          <w:p w14:paraId="119F8EF4" w14:textId="0FFDB5AD" w:rsidR="00DD49DF" w:rsidRPr="009C5C76" w:rsidRDefault="00DD49DF" w:rsidP="00B0682E">
            <w:pPr>
              <w:pStyle w:val="aa"/>
              <w:ind w:left="0"/>
              <w:rPr>
                <w:lang w:val="el-GR"/>
              </w:rPr>
            </w:pPr>
            <w:r w:rsidRPr="009C5C76">
              <w:rPr>
                <w:b/>
              </w:rPr>
              <w:t xml:space="preserve">Class Name: </w:t>
            </w:r>
            <w:r w:rsidRPr="00B43997">
              <w:rPr>
                <w:b/>
              </w:rPr>
              <w:t>WebMvcConfig</w:t>
            </w:r>
            <w:r w:rsidR="003D77F4" w:rsidRPr="003D77F4">
              <w:rPr>
                <w:b/>
              </w:rPr>
              <w:t>WebSecurityConfig</w:t>
            </w:r>
          </w:p>
        </w:tc>
      </w:tr>
      <w:tr w:rsidR="00DD49DF" w:rsidRPr="00552E24" w14:paraId="5022D6F1" w14:textId="77777777" w:rsidTr="00B0682E">
        <w:trPr>
          <w:trHeight w:val="2015"/>
        </w:trPr>
        <w:tc>
          <w:tcPr>
            <w:tcW w:w="4452" w:type="dxa"/>
          </w:tcPr>
          <w:p w14:paraId="5EB2F383" w14:textId="77777777" w:rsidR="00DD49DF" w:rsidRPr="009C5C76" w:rsidRDefault="00DD49DF" w:rsidP="00B0682E">
            <w:pPr>
              <w:pStyle w:val="aa"/>
              <w:ind w:left="0"/>
              <w:rPr>
                <w:b/>
              </w:rPr>
            </w:pPr>
            <w:r w:rsidRPr="009C5C76">
              <w:rPr>
                <w:b/>
              </w:rPr>
              <w:t>Responsibilities:</w:t>
            </w:r>
          </w:p>
          <w:p w14:paraId="516CF974" w14:textId="77777777" w:rsidR="003D77F4" w:rsidRDefault="003D77F4" w:rsidP="003D77F4">
            <w:pPr>
              <w:pStyle w:val="aa"/>
              <w:widowControl w:val="0"/>
              <w:numPr>
                <w:ilvl w:val="0"/>
                <w:numId w:val="3"/>
              </w:numPr>
              <w:spacing w:line="240" w:lineRule="atLeast"/>
            </w:pPr>
            <w:r>
              <w:t xml:space="preserve">@Configuration Indicates that a class declares one or more </w:t>
            </w:r>
          </w:p>
          <w:p w14:paraId="1C9090A2" w14:textId="6A6FBAC2" w:rsidR="003D77F4" w:rsidRDefault="003D77F4" w:rsidP="003D77F4">
            <w:pPr>
              <w:pStyle w:val="aa"/>
              <w:widowControl w:val="0"/>
              <w:spacing w:line="240" w:lineRule="atLeast"/>
            </w:pPr>
            <w:r>
              <w:t xml:space="preserve"> Spring container to generate bean definitions </w:t>
            </w:r>
          </w:p>
          <w:p w14:paraId="710950EB" w14:textId="09CDB3EA" w:rsidR="003D77F4" w:rsidRDefault="003D77F4" w:rsidP="003D77F4">
            <w:pPr>
              <w:pStyle w:val="aa"/>
              <w:widowControl w:val="0"/>
              <w:spacing w:line="240" w:lineRule="atLeast"/>
            </w:pPr>
            <w:r>
              <w:t xml:space="preserve"> and service requests for those beans at runtime. </w:t>
            </w:r>
          </w:p>
          <w:p w14:paraId="0D723ECF" w14:textId="31C0E89F" w:rsidR="003D77F4" w:rsidRDefault="003D77F4" w:rsidP="003D77F4">
            <w:pPr>
              <w:pStyle w:val="aa"/>
              <w:widowControl w:val="0"/>
              <w:spacing w:line="240" w:lineRule="atLeast"/>
            </w:pPr>
            <w:r>
              <w:t xml:space="preserve"> The class may also have code that configures other </w:t>
            </w:r>
          </w:p>
          <w:p w14:paraId="0D6CE3A1" w14:textId="7BD792A4" w:rsidR="00DD49DF" w:rsidRPr="00552E24" w:rsidRDefault="003D77F4" w:rsidP="003D77F4">
            <w:pPr>
              <w:pStyle w:val="aa"/>
              <w:widowControl w:val="0"/>
              <w:spacing w:line="240" w:lineRule="atLeast"/>
              <w:jc w:val="left"/>
            </w:pPr>
            <w:r>
              <w:t xml:space="preserve"> spring functionalities. </w:t>
            </w:r>
          </w:p>
        </w:tc>
        <w:tc>
          <w:tcPr>
            <w:tcW w:w="4404" w:type="dxa"/>
          </w:tcPr>
          <w:p w14:paraId="25653DDB" w14:textId="77777777" w:rsidR="00DD49DF" w:rsidRPr="009C5C76" w:rsidRDefault="00DD49DF" w:rsidP="00B0682E">
            <w:pPr>
              <w:pStyle w:val="aa"/>
              <w:ind w:left="0"/>
              <w:rPr>
                <w:b/>
              </w:rPr>
            </w:pPr>
            <w:r w:rsidRPr="009C5C76">
              <w:rPr>
                <w:b/>
              </w:rPr>
              <w:t>Collaborations:</w:t>
            </w:r>
          </w:p>
          <w:p w14:paraId="3802AE09" w14:textId="77777777" w:rsidR="00DD49DF" w:rsidRDefault="00DD49DF" w:rsidP="00DD49DF">
            <w:pPr>
              <w:pStyle w:val="aa"/>
              <w:widowControl w:val="0"/>
              <w:numPr>
                <w:ilvl w:val="0"/>
                <w:numId w:val="3"/>
              </w:numPr>
              <w:spacing w:line="240" w:lineRule="atLeast"/>
              <w:jc w:val="left"/>
            </w:pPr>
          </w:p>
          <w:p w14:paraId="59DB60F1" w14:textId="77777777" w:rsidR="00DD49DF" w:rsidRPr="00552E24" w:rsidRDefault="00DD49DF" w:rsidP="00B0682E">
            <w:pPr>
              <w:pStyle w:val="aa"/>
              <w:widowControl w:val="0"/>
              <w:spacing w:line="240" w:lineRule="atLeast"/>
              <w:jc w:val="left"/>
            </w:pPr>
          </w:p>
        </w:tc>
      </w:tr>
    </w:tbl>
    <w:p w14:paraId="5CC1CB42" w14:textId="77777777" w:rsidR="00DD49DF" w:rsidRDefault="00DD49DF" w:rsidP="002A1330"/>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4404"/>
      </w:tblGrid>
      <w:tr w:rsidR="00DD49DF" w:rsidRPr="009C5C76" w14:paraId="75D69618" w14:textId="77777777" w:rsidTr="00B0682E">
        <w:tc>
          <w:tcPr>
            <w:tcW w:w="8856" w:type="dxa"/>
            <w:gridSpan w:val="2"/>
          </w:tcPr>
          <w:p w14:paraId="32B571AC" w14:textId="36956517" w:rsidR="00DD49DF" w:rsidRPr="009C5C76" w:rsidRDefault="00DD49DF" w:rsidP="00B0682E">
            <w:pPr>
              <w:pStyle w:val="aa"/>
              <w:ind w:left="0"/>
              <w:rPr>
                <w:lang w:val="el-GR"/>
              </w:rPr>
            </w:pPr>
            <w:r w:rsidRPr="009C5C76">
              <w:rPr>
                <w:b/>
              </w:rPr>
              <w:t xml:space="preserve">Class Name: </w:t>
            </w:r>
            <w:r w:rsidR="00014446" w:rsidRPr="00014446">
              <w:rPr>
                <w:b/>
              </w:rPr>
              <w:t>AuthController</w:t>
            </w:r>
          </w:p>
        </w:tc>
      </w:tr>
      <w:tr w:rsidR="00DD49DF" w:rsidRPr="00552E24" w14:paraId="538D9C0D" w14:textId="77777777" w:rsidTr="00B0682E">
        <w:trPr>
          <w:trHeight w:val="2015"/>
        </w:trPr>
        <w:tc>
          <w:tcPr>
            <w:tcW w:w="4452" w:type="dxa"/>
          </w:tcPr>
          <w:p w14:paraId="444902EA" w14:textId="77777777" w:rsidR="00DD49DF" w:rsidRPr="009C5C76" w:rsidRDefault="00DD49DF" w:rsidP="00B0682E">
            <w:pPr>
              <w:pStyle w:val="aa"/>
              <w:ind w:left="0"/>
              <w:rPr>
                <w:b/>
              </w:rPr>
            </w:pPr>
            <w:r w:rsidRPr="009C5C76">
              <w:rPr>
                <w:b/>
              </w:rPr>
              <w:t>Responsibilities:</w:t>
            </w:r>
          </w:p>
          <w:p w14:paraId="08DBC844" w14:textId="77777777" w:rsidR="00CD1E0F" w:rsidRDefault="00CD1E0F" w:rsidP="00CD1E0F">
            <w:pPr>
              <w:pStyle w:val="aa"/>
              <w:widowControl w:val="0"/>
              <w:numPr>
                <w:ilvl w:val="0"/>
                <w:numId w:val="3"/>
              </w:numPr>
              <w:spacing w:line="240" w:lineRule="atLeast"/>
            </w:pPr>
            <w:r>
              <w:t>Handle login requests: Respond to the "/login" endpoint and return the login page.</w:t>
            </w:r>
          </w:p>
          <w:p w14:paraId="729E9DA2" w14:textId="77777777" w:rsidR="00CD1E0F" w:rsidRDefault="00CD1E0F" w:rsidP="00CD1E0F">
            <w:pPr>
              <w:pStyle w:val="aa"/>
              <w:widowControl w:val="0"/>
              <w:numPr>
                <w:ilvl w:val="0"/>
                <w:numId w:val="3"/>
              </w:numPr>
              <w:spacing w:line="240" w:lineRule="atLeast"/>
            </w:pPr>
            <w:r>
              <w:t>Handle registration requests: Respond to the "/register" endpoint, prepare the registration form, and return the registration page.</w:t>
            </w:r>
          </w:p>
          <w:p w14:paraId="4A125440" w14:textId="77777777" w:rsidR="00CD1E0F" w:rsidRDefault="00CD1E0F" w:rsidP="00CD1E0F">
            <w:pPr>
              <w:pStyle w:val="aa"/>
              <w:widowControl w:val="0"/>
              <w:numPr>
                <w:ilvl w:val="0"/>
                <w:numId w:val="3"/>
              </w:numPr>
              <w:spacing w:line="240" w:lineRule="atLeast"/>
            </w:pPr>
            <w:r>
              <w:t>Save user registration: Respond to the "/save" endpoint, extract user registration data from the submitted form, save the user in the database, and return a success message.</w:t>
            </w:r>
          </w:p>
          <w:p w14:paraId="1BC7575E" w14:textId="77777777" w:rsidR="00DD49DF" w:rsidRPr="00552E24" w:rsidRDefault="00DD49DF" w:rsidP="00B0682E">
            <w:pPr>
              <w:pStyle w:val="aa"/>
              <w:widowControl w:val="0"/>
              <w:spacing w:line="240" w:lineRule="atLeast"/>
              <w:jc w:val="left"/>
            </w:pPr>
          </w:p>
        </w:tc>
        <w:tc>
          <w:tcPr>
            <w:tcW w:w="4404" w:type="dxa"/>
          </w:tcPr>
          <w:p w14:paraId="496F6812" w14:textId="77777777" w:rsidR="00DD49DF" w:rsidRPr="009C5C76" w:rsidRDefault="00DD49DF" w:rsidP="00B0682E">
            <w:pPr>
              <w:pStyle w:val="aa"/>
              <w:ind w:left="0"/>
              <w:rPr>
                <w:b/>
              </w:rPr>
            </w:pPr>
            <w:r w:rsidRPr="009C5C76">
              <w:rPr>
                <w:b/>
              </w:rPr>
              <w:t>Collaborations:</w:t>
            </w:r>
          </w:p>
          <w:p w14:paraId="51F859D9" w14:textId="174C0B8C" w:rsidR="00DD49DF" w:rsidRDefault="00D63D96" w:rsidP="00DD49DF">
            <w:pPr>
              <w:pStyle w:val="aa"/>
              <w:widowControl w:val="0"/>
              <w:numPr>
                <w:ilvl w:val="0"/>
                <w:numId w:val="3"/>
              </w:numPr>
              <w:spacing w:line="240" w:lineRule="atLeast"/>
              <w:jc w:val="left"/>
            </w:pPr>
            <w:r>
              <w:t>Model</w:t>
            </w:r>
          </w:p>
          <w:p w14:paraId="17E4AE3C" w14:textId="6ECCFE30" w:rsidR="00D63D96" w:rsidRDefault="00D63D96" w:rsidP="00DD49DF">
            <w:pPr>
              <w:pStyle w:val="aa"/>
              <w:widowControl w:val="0"/>
              <w:numPr>
                <w:ilvl w:val="0"/>
                <w:numId w:val="3"/>
              </w:numPr>
              <w:spacing w:line="240" w:lineRule="atLeast"/>
              <w:jc w:val="left"/>
            </w:pPr>
            <w:r>
              <w:t>UserService</w:t>
            </w:r>
          </w:p>
          <w:p w14:paraId="3F9BB578" w14:textId="77777777" w:rsidR="00DD49DF" w:rsidRPr="00552E24" w:rsidRDefault="00DD49DF" w:rsidP="00B0682E">
            <w:pPr>
              <w:pStyle w:val="aa"/>
              <w:widowControl w:val="0"/>
              <w:spacing w:line="240" w:lineRule="atLeast"/>
              <w:jc w:val="left"/>
            </w:pPr>
          </w:p>
        </w:tc>
      </w:tr>
    </w:tbl>
    <w:p w14:paraId="14B30437" w14:textId="77777777" w:rsidR="00DD49DF" w:rsidRDefault="00DD49DF" w:rsidP="002A1330"/>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4404"/>
      </w:tblGrid>
      <w:tr w:rsidR="00DD49DF" w:rsidRPr="009C5C76" w14:paraId="158E87F5" w14:textId="77777777" w:rsidTr="00B0682E">
        <w:tc>
          <w:tcPr>
            <w:tcW w:w="8856" w:type="dxa"/>
            <w:gridSpan w:val="2"/>
          </w:tcPr>
          <w:p w14:paraId="7AEDF2F5" w14:textId="202D03CA" w:rsidR="00DD49DF" w:rsidRPr="009C5C76" w:rsidRDefault="00DD49DF" w:rsidP="00B0682E">
            <w:pPr>
              <w:pStyle w:val="aa"/>
              <w:ind w:left="0"/>
              <w:rPr>
                <w:lang w:val="el-GR"/>
              </w:rPr>
            </w:pPr>
            <w:r w:rsidRPr="009C5C76">
              <w:rPr>
                <w:b/>
              </w:rPr>
              <w:lastRenderedPageBreak/>
              <w:t xml:space="preserve">Class Name: </w:t>
            </w:r>
            <w:r w:rsidR="00D63D96" w:rsidRPr="00D63D96">
              <w:rPr>
                <w:b/>
              </w:rPr>
              <w:t>UserController</w:t>
            </w:r>
          </w:p>
        </w:tc>
      </w:tr>
      <w:tr w:rsidR="00DD49DF" w:rsidRPr="00552E24" w14:paraId="60699EFA" w14:textId="77777777" w:rsidTr="00B0682E">
        <w:trPr>
          <w:trHeight w:val="2015"/>
        </w:trPr>
        <w:tc>
          <w:tcPr>
            <w:tcW w:w="4452" w:type="dxa"/>
          </w:tcPr>
          <w:p w14:paraId="18028BA9" w14:textId="77777777" w:rsidR="00DD49DF" w:rsidRPr="009C5C76" w:rsidRDefault="00DD49DF" w:rsidP="00B0682E">
            <w:pPr>
              <w:pStyle w:val="aa"/>
              <w:ind w:left="0"/>
              <w:rPr>
                <w:b/>
              </w:rPr>
            </w:pPr>
            <w:r w:rsidRPr="009C5C76">
              <w:rPr>
                <w:b/>
              </w:rPr>
              <w:t>Responsibilities:</w:t>
            </w:r>
          </w:p>
          <w:p w14:paraId="6CD7ED9A" w14:textId="2C768086" w:rsidR="00D90602" w:rsidRDefault="00D90602" w:rsidP="00CB586F">
            <w:pPr>
              <w:pStyle w:val="aa"/>
              <w:widowControl w:val="0"/>
              <w:numPr>
                <w:ilvl w:val="0"/>
                <w:numId w:val="3"/>
              </w:numPr>
              <w:spacing w:line="240" w:lineRule="atLeast"/>
            </w:pPr>
            <w:r>
              <w:t>Provide user dashboard: Respond to the "/user/dashboard" endpoint and return the user's dashboard page.</w:t>
            </w:r>
          </w:p>
          <w:p w14:paraId="024C37B7" w14:textId="6B92A73C" w:rsidR="00D90602" w:rsidRDefault="00D90602" w:rsidP="00CB586F">
            <w:pPr>
              <w:pStyle w:val="aa"/>
              <w:widowControl w:val="0"/>
              <w:numPr>
                <w:ilvl w:val="0"/>
                <w:numId w:val="3"/>
              </w:numPr>
              <w:spacing w:line="240" w:lineRule="atLeast"/>
            </w:pPr>
            <w:r>
              <w:t>Retrieve user profile: Respond to the "/user/profile" endpoint, retrieve the user's profile data, and populate the profile form.</w:t>
            </w:r>
          </w:p>
          <w:p w14:paraId="07416CA8" w14:textId="2428D535" w:rsidR="00D90602" w:rsidRDefault="00D90602" w:rsidP="00D90602">
            <w:pPr>
              <w:pStyle w:val="aa"/>
              <w:widowControl w:val="0"/>
              <w:numPr>
                <w:ilvl w:val="0"/>
                <w:numId w:val="3"/>
              </w:numPr>
              <w:spacing w:line="240" w:lineRule="atLeast"/>
            </w:pPr>
            <w:r>
              <w:t>Retrieve logged-in username: Extract the logged-in username from the security context.</w:t>
            </w:r>
          </w:p>
          <w:p w14:paraId="0FAE0916" w14:textId="0220EFDD" w:rsidR="00DD49DF" w:rsidRPr="00552E24" w:rsidRDefault="00D90602" w:rsidP="00D90602">
            <w:pPr>
              <w:pStyle w:val="aa"/>
              <w:widowControl w:val="0"/>
              <w:numPr>
                <w:ilvl w:val="0"/>
                <w:numId w:val="3"/>
              </w:numPr>
              <w:spacing w:line="240" w:lineRule="atLeast"/>
              <w:jc w:val="left"/>
            </w:pPr>
            <w:r>
              <w:t>Save user profile: Respond to the "/saveProfile" endpoint, extract user profile data from the submitted form, save the user profile in the database, and redirect to the user's profile page.</w:t>
            </w:r>
          </w:p>
        </w:tc>
        <w:tc>
          <w:tcPr>
            <w:tcW w:w="4404" w:type="dxa"/>
          </w:tcPr>
          <w:p w14:paraId="229F5B06" w14:textId="77777777" w:rsidR="00DD49DF" w:rsidRPr="009C5C76" w:rsidRDefault="00DD49DF" w:rsidP="00B0682E">
            <w:pPr>
              <w:pStyle w:val="aa"/>
              <w:ind w:left="0"/>
              <w:rPr>
                <w:b/>
              </w:rPr>
            </w:pPr>
            <w:r w:rsidRPr="009C5C76">
              <w:rPr>
                <w:b/>
              </w:rPr>
              <w:t>Collaborations:</w:t>
            </w:r>
          </w:p>
          <w:p w14:paraId="4C16A7D5" w14:textId="01F14015" w:rsidR="006A5AF2" w:rsidRDefault="006A5AF2" w:rsidP="006A5AF2">
            <w:pPr>
              <w:pStyle w:val="aa"/>
              <w:widowControl w:val="0"/>
              <w:numPr>
                <w:ilvl w:val="0"/>
                <w:numId w:val="3"/>
              </w:numPr>
              <w:spacing w:line="240" w:lineRule="atLeast"/>
              <w:jc w:val="left"/>
            </w:pPr>
            <w:r>
              <w:t>Model:</w:t>
            </w:r>
          </w:p>
          <w:p w14:paraId="1C316C8D" w14:textId="2DD172F4" w:rsidR="006A5AF2" w:rsidRDefault="006A5AF2" w:rsidP="006A5AF2">
            <w:pPr>
              <w:pStyle w:val="aa"/>
              <w:widowControl w:val="0"/>
              <w:numPr>
                <w:ilvl w:val="0"/>
                <w:numId w:val="3"/>
              </w:numPr>
              <w:spacing w:line="240" w:lineRule="atLeast"/>
              <w:jc w:val="left"/>
            </w:pPr>
            <w:r>
              <w:t>UserProfileService:</w:t>
            </w:r>
          </w:p>
          <w:p w14:paraId="2F1E0C5B" w14:textId="5733D4C7" w:rsidR="006A5AF2" w:rsidRDefault="006A5AF2" w:rsidP="006A5AF2">
            <w:pPr>
              <w:pStyle w:val="aa"/>
              <w:widowControl w:val="0"/>
              <w:numPr>
                <w:ilvl w:val="0"/>
                <w:numId w:val="3"/>
              </w:numPr>
              <w:spacing w:line="240" w:lineRule="atLeast"/>
              <w:jc w:val="left"/>
            </w:pPr>
            <w:r>
              <w:t>UserService:</w:t>
            </w:r>
          </w:p>
          <w:p w14:paraId="30C0682F" w14:textId="77777777" w:rsidR="00DD49DF" w:rsidRPr="00552E24" w:rsidRDefault="00DD49DF" w:rsidP="00405F2D">
            <w:pPr>
              <w:pStyle w:val="aa"/>
              <w:widowControl w:val="0"/>
              <w:spacing w:line="240" w:lineRule="atLeast"/>
              <w:jc w:val="left"/>
            </w:pPr>
          </w:p>
        </w:tc>
      </w:tr>
    </w:tbl>
    <w:p w14:paraId="650138D3" w14:textId="77777777" w:rsidR="00DD49DF" w:rsidRDefault="00DD49DF" w:rsidP="002A1330"/>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4404"/>
      </w:tblGrid>
      <w:tr w:rsidR="00DD49DF" w:rsidRPr="009C5C76" w14:paraId="1A099FCA" w14:textId="77777777" w:rsidTr="00B0682E">
        <w:tc>
          <w:tcPr>
            <w:tcW w:w="8856" w:type="dxa"/>
            <w:gridSpan w:val="2"/>
          </w:tcPr>
          <w:p w14:paraId="52D3950B" w14:textId="4B72A4BA" w:rsidR="00DD49DF" w:rsidRPr="009C5C76" w:rsidRDefault="00DD49DF" w:rsidP="00B0682E">
            <w:pPr>
              <w:pStyle w:val="aa"/>
              <w:ind w:left="0"/>
              <w:rPr>
                <w:lang w:val="el-GR"/>
              </w:rPr>
            </w:pPr>
            <w:r w:rsidRPr="009C5C76">
              <w:rPr>
                <w:b/>
              </w:rPr>
              <w:t xml:space="preserve">Class Name: </w:t>
            </w:r>
            <w:r w:rsidR="00F04724">
              <w:rPr>
                <w:b/>
              </w:rPr>
              <w:t>BookData</w:t>
            </w:r>
          </w:p>
        </w:tc>
      </w:tr>
      <w:tr w:rsidR="00DD49DF" w:rsidRPr="00552E24" w14:paraId="1224AB48" w14:textId="77777777" w:rsidTr="00B0682E">
        <w:trPr>
          <w:trHeight w:val="2015"/>
        </w:trPr>
        <w:tc>
          <w:tcPr>
            <w:tcW w:w="4452" w:type="dxa"/>
          </w:tcPr>
          <w:p w14:paraId="7E43C539" w14:textId="77777777" w:rsidR="00DD49DF" w:rsidRPr="009C5C76" w:rsidRDefault="00DD49DF" w:rsidP="00B0682E">
            <w:pPr>
              <w:pStyle w:val="aa"/>
              <w:ind w:left="0"/>
              <w:rPr>
                <w:b/>
              </w:rPr>
            </w:pPr>
            <w:r w:rsidRPr="009C5C76">
              <w:rPr>
                <w:b/>
              </w:rPr>
              <w:t>Responsibilities:</w:t>
            </w:r>
          </w:p>
          <w:p w14:paraId="6356DD79" w14:textId="77777777" w:rsidR="00CB586F" w:rsidRPr="00CB586F" w:rsidRDefault="00CB586F" w:rsidP="00CB586F">
            <w:pPr>
              <w:numPr>
                <w:ilvl w:val="0"/>
                <w:numId w:val="3"/>
              </w:numPr>
            </w:pPr>
            <w:r w:rsidRPr="00CB586F">
              <w:t>Provide access to book title, authors, and category data.</w:t>
            </w:r>
          </w:p>
          <w:p w14:paraId="483A2D04" w14:textId="77777777" w:rsidR="00DD49DF" w:rsidRPr="00552E24" w:rsidRDefault="00DD49DF" w:rsidP="00B0682E">
            <w:pPr>
              <w:pStyle w:val="aa"/>
              <w:widowControl w:val="0"/>
              <w:spacing w:line="240" w:lineRule="atLeast"/>
              <w:jc w:val="left"/>
            </w:pPr>
          </w:p>
        </w:tc>
        <w:tc>
          <w:tcPr>
            <w:tcW w:w="4404" w:type="dxa"/>
          </w:tcPr>
          <w:p w14:paraId="7ADDD01C" w14:textId="77777777" w:rsidR="00DD49DF" w:rsidRPr="009C5C76" w:rsidRDefault="00DD49DF" w:rsidP="00B0682E">
            <w:pPr>
              <w:pStyle w:val="aa"/>
              <w:ind w:left="0"/>
              <w:rPr>
                <w:b/>
              </w:rPr>
            </w:pPr>
            <w:r w:rsidRPr="009C5C76">
              <w:rPr>
                <w:b/>
              </w:rPr>
              <w:t>Collaborations:</w:t>
            </w:r>
          </w:p>
          <w:p w14:paraId="2A85C453" w14:textId="77777777" w:rsidR="00DD49DF" w:rsidRDefault="00DD49DF" w:rsidP="00DD49DF">
            <w:pPr>
              <w:pStyle w:val="aa"/>
              <w:widowControl w:val="0"/>
              <w:numPr>
                <w:ilvl w:val="0"/>
                <w:numId w:val="3"/>
              </w:numPr>
              <w:spacing w:line="240" w:lineRule="atLeast"/>
              <w:jc w:val="left"/>
            </w:pPr>
          </w:p>
          <w:p w14:paraId="68C96B42" w14:textId="77777777" w:rsidR="00DD49DF" w:rsidRPr="00552E24" w:rsidRDefault="00DD49DF" w:rsidP="00B0682E">
            <w:pPr>
              <w:pStyle w:val="aa"/>
              <w:widowControl w:val="0"/>
              <w:spacing w:line="240" w:lineRule="atLeast"/>
              <w:jc w:val="left"/>
            </w:pPr>
          </w:p>
        </w:tc>
      </w:tr>
    </w:tbl>
    <w:p w14:paraId="62117573" w14:textId="77777777" w:rsidR="00DD49DF" w:rsidRDefault="00DD49DF" w:rsidP="002A1330"/>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4404"/>
      </w:tblGrid>
      <w:tr w:rsidR="00DD49DF" w:rsidRPr="009C5C76" w14:paraId="400664D0" w14:textId="77777777" w:rsidTr="00B0682E">
        <w:tc>
          <w:tcPr>
            <w:tcW w:w="8856" w:type="dxa"/>
            <w:gridSpan w:val="2"/>
          </w:tcPr>
          <w:p w14:paraId="587FF5D2" w14:textId="1CC60764" w:rsidR="00DD49DF" w:rsidRPr="009C5C76" w:rsidRDefault="00DD49DF" w:rsidP="00B0682E">
            <w:pPr>
              <w:pStyle w:val="aa"/>
              <w:ind w:left="0"/>
              <w:rPr>
                <w:lang w:val="el-GR"/>
              </w:rPr>
            </w:pPr>
            <w:r w:rsidRPr="009C5C76">
              <w:rPr>
                <w:b/>
              </w:rPr>
              <w:t xml:space="preserve">Class Name: </w:t>
            </w:r>
            <w:r w:rsidR="00A74ACF">
              <w:rPr>
                <w:b/>
              </w:rPr>
              <w:t>BookDA</w:t>
            </w:r>
            <w:r w:rsidR="00C33753">
              <w:rPr>
                <w:b/>
              </w:rPr>
              <w:t>O</w:t>
            </w:r>
          </w:p>
        </w:tc>
      </w:tr>
      <w:tr w:rsidR="00DD49DF" w:rsidRPr="00552E24" w14:paraId="1A0F97F8" w14:textId="77777777" w:rsidTr="00B0682E">
        <w:trPr>
          <w:trHeight w:val="2015"/>
        </w:trPr>
        <w:tc>
          <w:tcPr>
            <w:tcW w:w="4452" w:type="dxa"/>
          </w:tcPr>
          <w:p w14:paraId="50564C23" w14:textId="77777777" w:rsidR="00DD49DF" w:rsidRPr="009C5C76" w:rsidRDefault="00DD49DF" w:rsidP="00B0682E">
            <w:pPr>
              <w:pStyle w:val="aa"/>
              <w:ind w:left="0"/>
              <w:rPr>
                <w:b/>
              </w:rPr>
            </w:pPr>
            <w:r w:rsidRPr="009C5C76">
              <w:rPr>
                <w:b/>
              </w:rPr>
              <w:t>Responsibilities:</w:t>
            </w:r>
          </w:p>
          <w:p w14:paraId="36B95FCF" w14:textId="77777777" w:rsidR="00C33753" w:rsidRDefault="00C33753" w:rsidP="00C33753">
            <w:pPr>
              <w:pStyle w:val="aa"/>
              <w:widowControl w:val="0"/>
              <w:numPr>
                <w:ilvl w:val="0"/>
                <w:numId w:val="3"/>
              </w:numPr>
              <w:spacing w:line="240" w:lineRule="atLeast"/>
            </w:pPr>
            <w:r>
              <w:t>Manage persistence operations for Book entities.</w:t>
            </w:r>
          </w:p>
          <w:p w14:paraId="009D5109" w14:textId="77777777" w:rsidR="00C33753" w:rsidRDefault="00C33753" w:rsidP="00C33753">
            <w:pPr>
              <w:pStyle w:val="aa"/>
              <w:widowControl w:val="0"/>
              <w:numPr>
                <w:ilvl w:val="0"/>
                <w:numId w:val="3"/>
              </w:numPr>
              <w:spacing w:line="240" w:lineRule="atLeast"/>
            </w:pPr>
            <w:r>
              <w:t>Provide methods for accessing and manipulating book data in the database.</w:t>
            </w:r>
          </w:p>
          <w:p w14:paraId="2E3A68AA" w14:textId="77777777" w:rsidR="00C33753" w:rsidRDefault="00C33753" w:rsidP="00C33753">
            <w:pPr>
              <w:pStyle w:val="aa"/>
              <w:widowControl w:val="0"/>
              <w:numPr>
                <w:ilvl w:val="0"/>
                <w:numId w:val="3"/>
              </w:numPr>
              <w:spacing w:line="240" w:lineRule="atLeast"/>
            </w:pPr>
            <w:r>
              <w:t>Define query methods for searching books based on different criteria.</w:t>
            </w:r>
          </w:p>
          <w:p w14:paraId="21CB931A" w14:textId="77777777" w:rsidR="00DD49DF" w:rsidRPr="00552E24" w:rsidRDefault="00DD49DF" w:rsidP="00B0682E">
            <w:pPr>
              <w:pStyle w:val="aa"/>
              <w:widowControl w:val="0"/>
              <w:spacing w:line="240" w:lineRule="atLeast"/>
              <w:jc w:val="left"/>
            </w:pPr>
          </w:p>
        </w:tc>
        <w:tc>
          <w:tcPr>
            <w:tcW w:w="4404" w:type="dxa"/>
          </w:tcPr>
          <w:p w14:paraId="19D6FEBA" w14:textId="77777777" w:rsidR="00DD49DF" w:rsidRPr="009C5C76" w:rsidRDefault="00DD49DF" w:rsidP="00B0682E">
            <w:pPr>
              <w:pStyle w:val="aa"/>
              <w:ind w:left="0"/>
              <w:rPr>
                <w:b/>
              </w:rPr>
            </w:pPr>
            <w:r w:rsidRPr="009C5C76">
              <w:rPr>
                <w:b/>
              </w:rPr>
              <w:t>Collaborations:</w:t>
            </w:r>
          </w:p>
          <w:p w14:paraId="79BA1BD8" w14:textId="4C6AAAFE" w:rsidR="00A2574D" w:rsidRDefault="00A2574D" w:rsidP="00A2574D">
            <w:pPr>
              <w:pStyle w:val="aa"/>
              <w:widowControl w:val="0"/>
              <w:numPr>
                <w:ilvl w:val="0"/>
                <w:numId w:val="3"/>
              </w:numPr>
              <w:spacing w:line="240" w:lineRule="atLeast"/>
              <w:jc w:val="left"/>
            </w:pPr>
            <w:r>
              <w:t>Book</w:t>
            </w:r>
          </w:p>
          <w:p w14:paraId="73CB17CA" w14:textId="7DAF6050" w:rsidR="00A2574D" w:rsidRDefault="00A2574D" w:rsidP="00A2574D">
            <w:pPr>
              <w:pStyle w:val="aa"/>
              <w:widowControl w:val="0"/>
              <w:numPr>
                <w:ilvl w:val="0"/>
                <w:numId w:val="3"/>
              </w:numPr>
              <w:spacing w:line="240" w:lineRule="atLeast"/>
              <w:jc w:val="left"/>
            </w:pPr>
            <w:r>
              <w:t xml:space="preserve">JpaRepository </w:t>
            </w:r>
          </w:p>
          <w:p w14:paraId="67F6D479" w14:textId="77777777" w:rsidR="00DD49DF" w:rsidRDefault="00DD49DF" w:rsidP="00A2574D">
            <w:pPr>
              <w:pStyle w:val="aa"/>
              <w:widowControl w:val="0"/>
              <w:spacing w:line="240" w:lineRule="atLeast"/>
              <w:jc w:val="left"/>
            </w:pPr>
          </w:p>
          <w:p w14:paraId="03421AED" w14:textId="77777777" w:rsidR="00DD49DF" w:rsidRPr="00552E24" w:rsidRDefault="00DD49DF" w:rsidP="00B0682E">
            <w:pPr>
              <w:pStyle w:val="aa"/>
              <w:widowControl w:val="0"/>
              <w:spacing w:line="240" w:lineRule="atLeast"/>
              <w:jc w:val="left"/>
            </w:pPr>
          </w:p>
        </w:tc>
      </w:tr>
    </w:tbl>
    <w:p w14:paraId="0A722848" w14:textId="77777777" w:rsidR="00DD49DF" w:rsidRDefault="00DD49DF" w:rsidP="002A1330"/>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4404"/>
      </w:tblGrid>
      <w:tr w:rsidR="00DD49DF" w:rsidRPr="009C5C76" w14:paraId="0617AA47" w14:textId="77777777" w:rsidTr="00B0682E">
        <w:tc>
          <w:tcPr>
            <w:tcW w:w="8856" w:type="dxa"/>
            <w:gridSpan w:val="2"/>
          </w:tcPr>
          <w:p w14:paraId="4FB24BED" w14:textId="4B98DA9A" w:rsidR="00DD49DF" w:rsidRPr="009C5C76" w:rsidRDefault="00DD49DF" w:rsidP="00B0682E">
            <w:pPr>
              <w:pStyle w:val="aa"/>
              <w:ind w:left="0"/>
              <w:rPr>
                <w:lang w:val="el-GR"/>
              </w:rPr>
            </w:pPr>
            <w:r w:rsidRPr="009C5C76">
              <w:rPr>
                <w:b/>
              </w:rPr>
              <w:lastRenderedPageBreak/>
              <w:t xml:space="preserve">Class Name: </w:t>
            </w:r>
            <w:r w:rsidR="002D27C3">
              <w:rPr>
                <w:b/>
              </w:rPr>
              <w:t>Book</w:t>
            </w:r>
          </w:p>
        </w:tc>
      </w:tr>
      <w:tr w:rsidR="00DD49DF" w:rsidRPr="00552E24" w14:paraId="2449A2AE" w14:textId="77777777" w:rsidTr="00B0682E">
        <w:trPr>
          <w:trHeight w:val="2015"/>
        </w:trPr>
        <w:tc>
          <w:tcPr>
            <w:tcW w:w="4452" w:type="dxa"/>
          </w:tcPr>
          <w:p w14:paraId="54EC1DD7" w14:textId="77777777" w:rsidR="00DD49DF" w:rsidRPr="009C5C76" w:rsidRDefault="00DD49DF" w:rsidP="00B0682E">
            <w:pPr>
              <w:pStyle w:val="aa"/>
              <w:ind w:left="0"/>
              <w:rPr>
                <w:b/>
              </w:rPr>
            </w:pPr>
            <w:r w:rsidRPr="009C5C76">
              <w:rPr>
                <w:b/>
              </w:rPr>
              <w:t>Responsibilities:</w:t>
            </w:r>
          </w:p>
          <w:p w14:paraId="1F9A1B3A" w14:textId="77777777" w:rsidR="00F57059" w:rsidRDefault="00F57059" w:rsidP="00F57059">
            <w:pPr>
              <w:pStyle w:val="aa"/>
              <w:widowControl w:val="0"/>
              <w:numPr>
                <w:ilvl w:val="0"/>
                <w:numId w:val="3"/>
              </w:numPr>
              <w:spacing w:line="240" w:lineRule="atLeast"/>
            </w:pPr>
            <w:r>
              <w:t>Represent a book entity with attributes such as title, authors, category, and username.</w:t>
            </w:r>
          </w:p>
          <w:p w14:paraId="7613350B" w14:textId="77777777" w:rsidR="00F57059" w:rsidRDefault="00F57059" w:rsidP="00F57059">
            <w:pPr>
              <w:pStyle w:val="aa"/>
              <w:widowControl w:val="0"/>
              <w:numPr>
                <w:ilvl w:val="0"/>
                <w:numId w:val="3"/>
              </w:numPr>
              <w:spacing w:line="240" w:lineRule="atLeast"/>
            </w:pPr>
            <w:r>
              <w:t>Provide getters and setters for accessing and modifying the attributes of a book.</w:t>
            </w:r>
          </w:p>
          <w:p w14:paraId="4C1E9061" w14:textId="77777777" w:rsidR="00DD49DF" w:rsidRPr="00552E24" w:rsidRDefault="00DD49DF" w:rsidP="00B0682E">
            <w:pPr>
              <w:pStyle w:val="aa"/>
              <w:widowControl w:val="0"/>
              <w:spacing w:line="240" w:lineRule="atLeast"/>
              <w:jc w:val="left"/>
            </w:pPr>
          </w:p>
        </w:tc>
        <w:tc>
          <w:tcPr>
            <w:tcW w:w="4404" w:type="dxa"/>
          </w:tcPr>
          <w:p w14:paraId="4B95BE51" w14:textId="77777777" w:rsidR="00DD49DF" w:rsidRPr="009C5C76" w:rsidRDefault="00DD49DF" w:rsidP="00B0682E">
            <w:pPr>
              <w:pStyle w:val="aa"/>
              <w:ind w:left="0"/>
              <w:rPr>
                <w:b/>
              </w:rPr>
            </w:pPr>
            <w:r w:rsidRPr="009C5C76">
              <w:rPr>
                <w:b/>
              </w:rPr>
              <w:t>Collaborations:</w:t>
            </w:r>
          </w:p>
          <w:p w14:paraId="4AB31001" w14:textId="77777777" w:rsidR="00DD49DF" w:rsidRDefault="00DD49DF" w:rsidP="00DD49DF">
            <w:pPr>
              <w:pStyle w:val="aa"/>
              <w:widowControl w:val="0"/>
              <w:numPr>
                <w:ilvl w:val="0"/>
                <w:numId w:val="3"/>
              </w:numPr>
              <w:spacing w:line="240" w:lineRule="atLeast"/>
              <w:jc w:val="left"/>
            </w:pPr>
          </w:p>
          <w:p w14:paraId="5279C364" w14:textId="77777777" w:rsidR="00DD49DF" w:rsidRPr="00552E24" w:rsidRDefault="00DD49DF" w:rsidP="00B0682E">
            <w:pPr>
              <w:pStyle w:val="aa"/>
              <w:widowControl w:val="0"/>
              <w:spacing w:line="240" w:lineRule="atLeast"/>
              <w:jc w:val="left"/>
            </w:pPr>
          </w:p>
        </w:tc>
      </w:tr>
    </w:tbl>
    <w:p w14:paraId="33225975" w14:textId="77777777" w:rsidR="00DD49DF" w:rsidRDefault="00DD49DF" w:rsidP="002A1330"/>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2"/>
        <w:gridCol w:w="4404"/>
      </w:tblGrid>
      <w:tr w:rsidR="00DD49DF" w:rsidRPr="009C5C76" w14:paraId="7080DD9A" w14:textId="77777777" w:rsidTr="00B0682E">
        <w:tc>
          <w:tcPr>
            <w:tcW w:w="8856" w:type="dxa"/>
            <w:gridSpan w:val="2"/>
          </w:tcPr>
          <w:p w14:paraId="59D2367A" w14:textId="0F40792C" w:rsidR="00DD49DF" w:rsidRPr="009C5C76" w:rsidRDefault="00DD49DF" w:rsidP="00B0682E">
            <w:pPr>
              <w:pStyle w:val="aa"/>
              <w:ind w:left="0"/>
              <w:rPr>
                <w:lang w:val="el-GR"/>
              </w:rPr>
            </w:pPr>
            <w:r w:rsidRPr="009C5C76">
              <w:rPr>
                <w:b/>
              </w:rPr>
              <w:t xml:space="preserve">Class Name: </w:t>
            </w:r>
            <w:r w:rsidR="002707A6" w:rsidRPr="002707A6">
              <w:rPr>
                <w:b/>
              </w:rPr>
              <w:t>BookService</w:t>
            </w:r>
          </w:p>
        </w:tc>
      </w:tr>
      <w:tr w:rsidR="00DD49DF" w:rsidRPr="00552E24" w14:paraId="6709BB58" w14:textId="77777777" w:rsidTr="00B0682E">
        <w:trPr>
          <w:trHeight w:val="2015"/>
        </w:trPr>
        <w:tc>
          <w:tcPr>
            <w:tcW w:w="4452" w:type="dxa"/>
          </w:tcPr>
          <w:p w14:paraId="1AC263BE" w14:textId="77777777" w:rsidR="00DD49DF" w:rsidRPr="009C5C76" w:rsidRDefault="00DD49DF" w:rsidP="00B0682E">
            <w:pPr>
              <w:pStyle w:val="aa"/>
              <w:ind w:left="0"/>
              <w:rPr>
                <w:b/>
              </w:rPr>
            </w:pPr>
            <w:r w:rsidRPr="009C5C76">
              <w:rPr>
                <w:b/>
              </w:rPr>
              <w:t>Responsibilities:</w:t>
            </w:r>
          </w:p>
          <w:p w14:paraId="5041306A" w14:textId="77777777" w:rsidR="000B40FD" w:rsidRDefault="000B40FD" w:rsidP="000B40FD">
            <w:pPr>
              <w:pStyle w:val="aa"/>
              <w:widowControl w:val="0"/>
              <w:numPr>
                <w:ilvl w:val="0"/>
                <w:numId w:val="3"/>
              </w:numPr>
              <w:spacing w:line="240" w:lineRule="atLeast"/>
            </w:pPr>
            <w:r>
              <w:t>Manage business logic related to book entities.</w:t>
            </w:r>
          </w:p>
          <w:p w14:paraId="6FEB387C" w14:textId="77777777" w:rsidR="000B40FD" w:rsidRDefault="000B40FD" w:rsidP="000B40FD">
            <w:pPr>
              <w:pStyle w:val="aa"/>
              <w:widowControl w:val="0"/>
              <w:numPr>
                <w:ilvl w:val="0"/>
                <w:numId w:val="3"/>
              </w:numPr>
              <w:spacing w:line="240" w:lineRule="atLeast"/>
            </w:pPr>
            <w:r>
              <w:t>Interface with the BookDAO for database operations.</w:t>
            </w:r>
          </w:p>
          <w:p w14:paraId="7CC603F5" w14:textId="12807D33" w:rsidR="00DD49DF" w:rsidRPr="00552E24" w:rsidRDefault="000B40FD" w:rsidP="000B40FD">
            <w:pPr>
              <w:pStyle w:val="aa"/>
              <w:widowControl w:val="0"/>
              <w:numPr>
                <w:ilvl w:val="0"/>
                <w:numId w:val="3"/>
              </w:numPr>
              <w:spacing w:line="240" w:lineRule="atLeast"/>
            </w:pPr>
            <w:r>
              <w:t>Provide methods for saving, retrieving, and deleting books.</w:t>
            </w:r>
          </w:p>
        </w:tc>
        <w:tc>
          <w:tcPr>
            <w:tcW w:w="4404" w:type="dxa"/>
          </w:tcPr>
          <w:p w14:paraId="5392B913" w14:textId="77777777" w:rsidR="00DD49DF" w:rsidRPr="009C5C76" w:rsidRDefault="00DD49DF" w:rsidP="00B0682E">
            <w:pPr>
              <w:pStyle w:val="aa"/>
              <w:ind w:left="0"/>
              <w:rPr>
                <w:b/>
              </w:rPr>
            </w:pPr>
            <w:r w:rsidRPr="009C5C76">
              <w:rPr>
                <w:b/>
              </w:rPr>
              <w:t>Collaborations:</w:t>
            </w:r>
          </w:p>
          <w:p w14:paraId="6F02BF26" w14:textId="7305F788" w:rsidR="000B40FD" w:rsidRDefault="000B40FD" w:rsidP="000B40FD">
            <w:pPr>
              <w:pStyle w:val="aa"/>
              <w:widowControl w:val="0"/>
              <w:numPr>
                <w:ilvl w:val="0"/>
                <w:numId w:val="3"/>
              </w:numPr>
              <w:spacing w:line="240" w:lineRule="atLeast"/>
              <w:jc w:val="left"/>
            </w:pPr>
            <w:r>
              <w:t>BookDAO</w:t>
            </w:r>
          </w:p>
          <w:p w14:paraId="3ED2FD79" w14:textId="688F570B" w:rsidR="00DD49DF" w:rsidRDefault="000B40FD" w:rsidP="000B40FD">
            <w:pPr>
              <w:pStyle w:val="aa"/>
              <w:widowControl w:val="0"/>
              <w:numPr>
                <w:ilvl w:val="0"/>
                <w:numId w:val="3"/>
              </w:numPr>
              <w:spacing w:line="240" w:lineRule="atLeast"/>
              <w:jc w:val="left"/>
            </w:pPr>
            <w:r>
              <w:t>Book</w:t>
            </w:r>
          </w:p>
          <w:p w14:paraId="3F52D031" w14:textId="77777777" w:rsidR="00DD49DF" w:rsidRPr="00552E24" w:rsidRDefault="00DD49DF" w:rsidP="00B0682E">
            <w:pPr>
              <w:pStyle w:val="aa"/>
              <w:widowControl w:val="0"/>
              <w:spacing w:line="240" w:lineRule="atLeast"/>
              <w:jc w:val="left"/>
            </w:pPr>
          </w:p>
        </w:tc>
      </w:tr>
    </w:tbl>
    <w:p w14:paraId="2C5BD39F" w14:textId="77777777" w:rsidR="00DD49DF" w:rsidRDefault="00DD49DF" w:rsidP="002A1330"/>
    <w:p w14:paraId="4B96F93F" w14:textId="77777777" w:rsidR="00DD49DF" w:rsidRPr="0055058F" w:rsidRDefault="00DD49DF" w:rsidP="002A1330"/>
    <w:sectPr w:rsidR="00DD49DF" w:rsidRPr="0055058F">
      <w:headerReference w:type="default" r:id="rId13"/>
      <w:footerReference w:type="default" r:id="rId14"/>
      <w:headerReference w:type="first" r:id="rId15"/>
      <w:footerReference w:type="first" r:id="rId1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015B0" w14:textId="77777777" w:rsidR="00861AE1" w:rsidRDefault="00861AE1">
      <w:pPr>
        <w:spacing w:line="240" w:lineRule="auto"/>
      </w:pPr>
      <w:r>
        <w:separator/>
      </w:r>
    </w:p>
  </w:endnote>
  <w:endnote w:type="continuationSeparator" w:id="0">
    <w:p w14:paraId="55447BAC" w14:textId="77777777" w:rsidR="00861AE1" w:rsidRDefault="00861A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Helvetica">
    <w:panose1 w:val="020B0604020202020204"/>
    <w:charset w:val="A1"/>
    <w:family w:val="swiss"/>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Book Antiqua">
    <w:panose1 w:val="02040602050305030304"/>
    <w:charset w:val="A1"/>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F2C50" w14:textId="77777777" w:rsidR="00DB7FEA" w:rsidRDefault="00DB7FEA">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3A73B11C" w14:textId="77777777" w:rsidR="00DB7FEA" w:rsidRDefault="00DB7FEA">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9544D" w:rsidRPr="009842A5" w14:paraId="32240B62" w14:textId="77777777">
      <w:tc>
        <w:tcPr>
          <w:tcW w:w="3162" w:type="dxa"/>
          <w:tcBorders>
            <w:top w:val="nil"/>
            <w:left w:val="nil"/>
            <w:bottom w:val="nil"/>
            <w:right w:val="nil"/>
          </w:tcBorders>
        </w:tcPr>
        <w:p w14:paraId="4D146093" w14:textId="77777777" w:rsidR="00F9544D" w:rsidRPr="009842A5" w:rsidRDefault="00F9544D">
          <w:pPr>
            <w:ind w:right="360"/>
          </w:pPr>
        </w:p>
      </w:tc>
      <w:tc>
        <w:tcPr>
          <w:tcW w:w="3162" w:type="dxa"/>
          <w:tcBorders>
            <w:top w:val="nil"/>
            <w:left w:val="nil"/>
            <w:bottom w:val="nil"/>
            <w:right w:val="nil"/>
          </w:tcBorders>
        </w:tcPr>
        <w:p w14:paraId="21C9C36B" w14:textId="77777777" w:rsidR="00F9544D" w:rsidRPr="009842A5" w:rsidRDefault="00F9544D" w:rsidP="00042125">
          <w:pPr>
            <w:jc w:val="center"/>
          </w:pPr>
          <w:r w:rsidRPr="009842A5">
            <w:fldChar w:fldCharType="begin"/>
          </w:r>
          <w:r w:rsidRPr="009842A5">
            <w:instrText xml:space="preserve"> DOCPROPERTY "Company"  \* MERGEFORMAT </w:instrText>
          </w:r>
          <w:r w:rsidRPr="009842A5">
            <w:fldChar w:fldCharType="end"/>
          </w:r>
          <w:r w:rsidRPr="009842A5">
            <w:t xml:space="preserve"> </w:t>
          </w:r>
        </w:p>
      </w:tc>
      <w:tc>
        <w:tcPr>
          <w:tcW w:w="3162" w:type="dxa"/>
          <w:tcBorders>
            <w:top w:val="nil"/>
            <w:left w:val="nil"/>
            <w:bottom w:val="nil"/>
            <w:right w:val="nil"/>
          </w:tcBorders>
        </w:tcPr>
        <w:p w14:paraId="545A9572" w14:textId="77777777" w:rsidR="00F9544D" w:rsidRPr="009842A5" w:rsidRDefault="00F9544D">
          <w:pPr>
            <w:jc w:val="right"/>
          </w:pPr>
          <w:r w:rsidRPr="009842A5">
            <w:t xml:space="preserve">Page </w:t>
          </w:r>
          <w:r w:rsidRPr="009842A5">
            <w:rPr>
              <w:rStyle w:val="a9"/>
            </w:rPr>
            <w:fldChar w:fldCharType="begin"/>
          </w:r>
          <w:r w:rsidRPr="009842A5">
            <w:rPr>
              <w:rStyle w:val="a9"/>
            </w:rPr>
            <w:instrText xml:space="preserve"> PAGE </w:instrText>
          </w:r>
          <w:r w:rsidRPr="009842A5">
            <w:rPr>
              <w:rStyle w:val="a9"/>
            </w:rPr>
            <w:fldChar w:fldCharType="separate"/>
          </w:r>
          <w:r w:rsidR="00FE56D3">
            <w:rPr>
              <w:rStyle w:val="a9"/>
              <w:noProof/>
            </w:rPr>
            <w:t>4</w:t>
          </w:r>
          <w:r w:rsidRPr="009842A5">
            <w:rPr>
              <w:rStyle w:val="a9"/>
            </w:rPr>
            <w:fldChar w:fldCharType="end"/>
          </w:r>
        </w:p>
      </w:tc>
    </w:tr>
  </w:tbl>
  <w:p w14:paraId="2BD587B1" w14:textId="77777777" w:rsidR="00F9544D" w:rsidRDefault="00F9544D">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5C042" w14:textId="77777777" w:rsidR="00F9544D" w:rsidRDefault="00F9544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6F66B" w14:textId="77777777" w:rsidR="00861AE1" w:rsidRDefault="00861AE1">
      <w:pPr>
        <w:spacing w:line="240" w:lineRule="auto"/>
      </w:pPr>
      <w:r>
        <w:separator/>
      </w:r>
    </w:p>
  </w:footnote>
  <w:footnote w:type="continuationSeparator" w:id="0">
    <w:p w14:paraId="605F38F5" w14:textId="77777777" w:rsidR="00861AE1" w:rsidRDefault="00861A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FC096" w14:textId="77777777" w:rsidR="00F9544D" w:rsidRDefault="00F9544D">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6F7B1" w14:textId="77777777" w:rsidR="00F9544D" w:rsidRDefault="00F9544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3F782DA4"/>
    <w:lvl w:ilvl="0">
      <w:start w:val="1"/>
      <w:numFmt w:val="decimal"/>
      <w:pStyle w:val="a"/>
      <w:lvlText w:val="%1."/>
      <w:lvlJc w:val="left"/>
      <w:pPr>
        <w:tabs>
          <w:tab w:val="num" w:pos="360"/>
        </w:tabs>
        <w:ind w:left="360" w:hanging="360"/>
      </w:pPr>
      <w:rPr>
        <w:rFonts w:hint="default"/>
      </w:rPr>
    </w:lvl>
  </w:abstractNum>
  <w:abstractNum w:abstractNumId="1" w15:restartNumberingAfterBreak="0">
    <w:nsid w:val="040E2ECF"/>
    <w:multiLevelType w:val="hybridMultilevel"/>
    <w:tmpl w:val="EF7C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16CF3"/>
    <w:multiLevelType w:val="multilevel"/>
    <w:tmpl w:val="EB4AF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F0D78"/>
    <w:multiLevelType w:val="multilevel"/>
    <w:tmpl w:val="B3A8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11D49"/>
    <w:multiLevelType w:val="hybridMultilevel"/>
    <w:tmpl w:val="FA681666"/>
    <w:lvl w:ilvl="0" w:tplc="04090001">
      <w:start w:val="1"/>
      <w:numFmt w:val="bullet"/>
      <w:lvlText w:val=""/>
      <w:lvlJc w:val="left"/>
      <w:pPr>
        <w:ind w:left="720" w:hanging="360"/>
      </w:pPr>
      <w:rPr>
        <w:rFonts w:ascii="Symbol" w:hAnsi="Symbol" w:hint="default"/>
      </w:rPr>
    </w:lvl>
    <w:lvl w:ilvl="1" w:tplc="B85C33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75517"/>
    <w:multiLevelType w:val="multilevel"/>
    <w:tmpl w:val="2556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06521"/>
    <w:multiLevelType w:val="multilevel"/>
    <w:tmpl w:val="F010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9576F"/>
    <w:multiLevelType w:val="multilevel"/>
    <w:tmpl w:val="F010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586907"/>
    <w:multiLevelType w:val="multilevel"/>
    <w:tmpl w:val="2556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4E4942"/>
    <w:multiLevelType w:val="multilevel"/>
    <w:tmpl w:val="658E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796012"/>
    <w:multiLevelType w:val="multilevel"/>
    <w:tmpl w:val="F010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BF5C4D"/>
    <w:multiLevelType w:val="hybridMultilevel"/>
    <w:tmpl w:val="6C3E0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D577CA"/>
    <w:multiLevelType w:val="multilevel"/>
    <w:tmpl w:val="A3CA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E02704"/>
    <w:multiLevelType w:val="multilevel"/>
    <w:tmpl w:val="F010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45863B0"/>
    <w:multiLevelType w:val="multilevel"/>
    <w:tmpl w:val="3B3E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E66B2"/>
    <w:multiLevelType w:val="multilevel"/>
    <w:tmpl w:val="A3CA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45733E"/>
    <w:multiLevelType w:val="multilevel"/>
    <w:tmpl w:val="A874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8116E"/>
    <w:multiLevelType w:val="multilevel"/>
    <w:tmpl w:val="DCE4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2531E6"/>
    <w:multiLevelType w:val="multilevel"/>
    <w:tmpl w:val="A3CA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6700EF"/>
    <w:multiLevelType w:val="multilevel"/>
    <w:tmpl w:val="A3CA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7A2F3C"/>
    <w:multiLevelType w:val="hybridMultilevel"/>
    <w:tmpl w:val="79286A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419403F9"/>
    <w:multiLevelType w:val="hybridMultilevel"/>
    <w:tmpl w:val="09FA0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9B43BA"/>
    <w:multiLevelType w:val="hybridMultilevel"/>
    <w:tmpl w:val="0D04AAEA"/>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67E258D"/>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75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4D8825BF"/>
    <w:multiLevelType w:val="multilevel"/>
    <w:tmpl w:val="F010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EC24C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0CB3ACD"/>
    <w:multiLevelType w:val="multilevel"/>
    <w:tmpl w:val="1168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F46246"/>
    <w:multiLevelType w:val="multilevel"/>
    <w:tmpl w:val="F010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89045B"/>
    <w:multiLevelType w:val="multilevel"/>
    <w:tmpl w:val="A3CA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A13B90"/>
    <w:multiLevelType w:val="multilevel"/>
    <w:tmpl w:val="A3CA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A56549"/>
    <w:multiLevelType w:val="multilevel"/>
    <w:tmpl w:val="BC04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B60AB2"/>
    <w:multiLevelType w:val="multilevel"/>
    <w:tmpl w:val="FF3A19A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D6343EA"/>
    <w:multiLevelType w:val="multilevel"/>
    <w:tmpl w:val="F010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99622B"/>
    <w:multiLevelType w:val="multilevel"/>
    <w:tmpl w:val="A874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8410907">
    <w:abstractNumId w:val="0"/>
  </w:num>
  <w:num w:numId="2" w16cid:durableId="1980914288">
    <w:abstractNumId w:val="24"/>
  </w:num>
  <w:num w:numId="3" w16cid:durableId="829717069">
    <w:abstractNumId w:val="23"/>
  </w:num>
  <w:num w:numId="4" w16cid:durableId="983005107">
    <w:abstractNumId w:val="21"/>
  </w:num>
  <w:num w:numId="5" w16cid:durableId="1456102667">
    <w:abstractNumId w:val="14"/>
  </w:num>
  <w:num w:numId="6" w16cid:durableId="1020817083">
    <w:abstractNumId w:val="26"/>
  </w:num>
  <w:num w:numId="7" w16cid:durableId="923227042">
    <w:abstractNumId w:val="11"/>
  </w:num>
  <w:num w:numId="8" w16cid:durableId="359865528">
    <w:abstractNumId w:val="32"/>
  </w:num>
  <w:num w:numId="9" w16cid:durableId="872378202">
    <w:abstractNumId w:val="4"/>
  </w:num>
  <w:num w:numId="10" w16cid:durableId="1903364588">
    <w:abstractNumId w:val="22"/>
  </w:num>
  <w:num w:numId="11" w16cid:durableId="86846986">
    <w:abstractNumId w:val="1"/>
  </w:num>
  <w:num w:numId="12" w16cid:durableId="1978602420">
    <w:abstractNumId w:val="13"/>
  </w:num>
  <w:num w:numId="13" w16cid:durableId="1948852135">
    <w:abstractNumId w:val="2"/>
  </w:num>
  <w:num w:numId="14" w16cid:durableId="1609309927">
    <w:abstractNumId w:val="18"/>
  </w:num>
  <w:num w:numId="15" w16cid:durableId="980185292">
    <w:abstractNumId w:val="17"/>
  </w:num>
  <w:num w:numId="16" w16cid:durableId="1303072295">
    <w:abstractNumId w:val="5"/>
  </w:num>
  <w:num w:numId="17" w16cid:durableId="31077477">
    <w:abstractNumId w:val="15"/>
  </w:num>
  <w:num w:numId="18" w16cid:durableId="1653825370">
    <w:abstractNumId w:val="34"/>
  </w:num>
  <w:num w:numId="19" w16cid:durableId="288560038">
    <w:abstractNumId w:val="8"/>
  </w:num>
  <w:num w:numId="20" w16cid:durableId="732001060">
    <w:abstractNumId w:val="24"/>
    <w:lvlOverride w:ilvl="0"/>
    <w:lvlOverride w:ilvl="1"/>
    <w:lvlOverride w:ilvl="2"/>
    <w:lvlOverride w:ilvl="3"/>
    <w:lvlOverride w:ilvl="4"/>
    <w:lvlOverride w:ilvl="5"/>
    <w:lvlOverride w:ilvl="6"/>
    <w:lvlOverride w:ilvl="7"/>
    <w:lvlOverride w:ilvl="8"/>
  </w:num>
  <w:num w:numId="21" w16cid:durableId="925841397">
    <w:abstractNumId w:val="3"/>
  </w:num>
  <w:num w:numId="22" w16cid:durableId="1723483776">
    <w:abstractNumId w:val="31"/>
  </w:num>
  <w:num w:numId="23" w16cid:durableId="509494217">
    <w:abstractNumId w:val="9"/>
  </w:num>
  <w:num w:numId="24" w16cid:durableId="1360357218">
    <w:abstractNumId w:val="30"/>
  </w:num>
  <w:num w:numId="25" w16cid:durableId="2025354932">
    <w:abstractNumId w:val="6"/>
  </w:num>
  <w:num w:numId="26" w16cid:durableId="1671248137">
    <w:abstractNumId w:val="27"/>
  </w:num>
  <w:num w:numId="27" w16cid:durableId="960957944">
    <w:abstractNumId w:val="29"/>
  </w:num>
  <w:num w:numId="28" w16cid:durableId="1530558547">
    <w:abstractNumId w:val="28"/>
  </w:num>
  <w:num w:numId="29" w16cid:durableId="363096832">
    <w:abstractNumId w:val="16"/>
  </w:num>
  <w:num w:numId="30" w16cid:durableId="188959525">
    <w:abstractNumId w:val="7"/>
  </w:num>
  <w:num w:numId="31" w16cid:durableId="183567372">
    <w:abstractNumId w:val="20"/>
  </w:num>
  <w:num w:numId="32" w16cid:durableId="940842753">
    <w:abstractNumId w:val="25"/>
  </w:num>
  <w:num w:numId="33" w16cid:durableId="84883763">
    <w:abstractNumId w:val="19"/>
  </w:num>
  <w:num w:numId="34" w16cid:durableId="1584609635">
    <w:abstractNumId w:val="10"/>
  </w:num>
  <w:num w:numId="35" w16cid:durableId="1478689867">
    <w:abstractNumId w:val="12"/>
  </w:num>
  <w:num w:numId="36" w16cid:durableId="953291105">
    <w:abstractNumId w:val="3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8" w:dllVersion="513" w:checkStyle="1"/>
  <w:attachedTemplate r:id="rId1"/>
  <w:doNotTrackMove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E03B8"/>
    <w:rsid w:val="00000C48"/>
    <w:rsid w:val="00003C0A"/>
    <w:rsid w:val="0000430F"/>
    <w:rsid w:val="00010EEE"/>
    <w:rsid w:val="00014446"/>
    <w:rsid w:val="00015208"/>
    <w:rsid w:val="0001740F"/>
    <w:rsid w:val="000218B9"/>
    <w:rsid w:val="00026230"/>
    <w:rsid w:val="000303E0"/>
    <w:rsid w:val="00032C44"/>
    <w:rsid w:val="00036B43"/>
    <w:rsid w:val="00036BA3"/>
    <w:rsid w:val="000375ED"/>
    <w:rsid w:val="00041EA6"/>
    <w:rsid w:val="00042125"/>
    <w:rsid w:val="00044370"/>
    <w:rsid w:val="0004471E"/>
    <w:rsid w:val="00053D95"/>
    <w:rsid w:val="0005617C"/>
    <w:rsid w:val="000561A4"/>
    <w:rsid w:val="000562A1"/>
    <w:rsid w:val="00056A76"/>
    <w:rsid w:val="00060CC3"/>
    <w:rsid w:val="00063740"/>
    <w:rsid w:val="0006443E"/>
    <w:rsid w:val="00064777"/>
    <w:rsid w:val="00064ADE"/>
    <w:rsid w:val="00066B7D"/>
    <w:rsid w:val="0006743A"/>
    <w:rsid w:val="0007090E"/>
    <w:rsid w:val="00071E47"/>
    <w:rsid w:val="0007358A"/>
    <w:rsid w:val="00077182"/>
    <w:rsid w:val="00080120"/>
    <w:rsid w:val="00080264"/>
    <w:rsid w:val="0008578D"/>
    <w:rsid w:val="0009358B"/>
    <w:rsid w:val="00095BF3"/>
    <w:rsid w:val="00095F28"/>
    <w:rsid w:val="000A289D"/>
    <w:rsid w:val="000A77C6"/>
    <w:rsid w:val="000B05E9"/>
    <w:rsid w:val="000B258B"/>
    <w:rsid w:val="000B40FD"/>
    <w:rsid w:val="000B67B4"/>
    <w:rsid w:val="000B7D6A"/>
    <w:rsid w:val="000C1230"/>
    <w:rsid w:val="000C3A78"/>
    <w:rsid w:val="000C7A68"/>
    <w:rsid w:val="000D08DA"/>
    <w:rsid w:val="000D186F"/>
    <w:rsid w:val="000E2012"/>
    <w:rsid w:val="000E23AC"/>
    <w:rsid w:val="000F2545"/>
    <w:rsid w:val="000F2867"/>
    <w:rsid w:val="000F54F4"/>
    <w:rsid w:val="00100618"/>
    <w:rsid w:val="00105615"/>
    <w:rsid w:val="001130C0"/>
    <w:rsid w:val="001157CE"/>
    <w:rsid w:val="00115A1E"/>
    <w:rsid w:val="00117311"/>
    <w:rsid w:val="00120201"/>
    <w:rsid w:val="00126688"/>
    <w:rsid w:val="00127560"/>
    <w:rsid w:val="00130B34"/>
    <w:rsid w:val="00131F0B"/>
    <w:rsid w:val="00140D6F"/>
    <w:rsid w:val="001412C7"/>
    <w:rsid w:val="001479D7"/>
    <w:rsid w:val="00147BE0"/>
    <w:rsid w:val="00152C94"/>
    <w:rsid w:val="0015745F"/>
    <w:rsid w:val="00160902"/>
    <w:rsid w:val="00164B9E"/>
    <w:rsid w:val="00166F1D"/>
    <w:rsid w:val="00167B1C"/>
    <w:rsid w:val="00172ECF"/>
    <w:rsid w:val="00177C9F"/>
    <w:rsid w:val="00180FDD"/>
    <w:rsid w:val="00182AE0"/>
    <w:rsid w:val="00182BF3"/>
    <w:rsid w:val="00184A7D"/>
    <w:rsid w:val="001901A8"/>
    <w:rsid w:val="001952AA"/>
    <w:rsid w:val="00196905"/>
    <w:rsid w:val="00197FAA"/>
    <w:rsid w:val="001A0F6C"/>
    <w:rsid w:val="001D22D6"/>
    <w:rsid w:val="001D3457"/>
    <w:rsid w:val="001D4F12"/>
    <w:rsid w:val="001E19E9"/>
    <w:rsid w:val="001E316A"/>
    <w:rsid w:val="001E5871"/>
    <w:rsid w:val="001E640D"/>
    <w:rsid w:val="001F11CA"/>
    <w:rsid w:val="00202DCB"/>
    <w:rsid w:val="00213777"/>
    <w:rsid w:val="00215922"/>
    <w:rsid w:val="00217CB2"/>
    <w:rsid w:val="002207C8"/>
    <w:rsid w:val="00223828"/>
    <w:rsid w:val="0022487F"/>
    <w:rsid w:val="00225854"/>
    <w:rsid w:val="0022754D"/>
    <w:rsid w:val="002313CE"/>
    <w:rsid w:val="0023371B"/>
    <w:rsid w:val="00233756"/>
    <w:rsid w:val="0023505E"/>
    <w:rsid w:val="00235B82"/>
    <w:rsid w:val="00240BAE"/>
    <w:rsid w:val="00244EC9"/>
    <w:rsid w:val="00250E4D"/>
    <w:rsid w:val="00252352"/>
    <w:rsid w:val="00255E1A"/>
    <w:rsid w:val="00262F36"/>
    <w:rsid w:val="00266BA9"/>
    <w:rsid w:val="002674F2"/>
    <w:rsid w:val="0027066C"/>
    <w:rsid w:val="002707A6"/>
    <w:rsid w:val="00274597"/>
    <w:rsid w:val="00275EA1"/>
    <w:rsid w:val="00276A5E"/>
    <w:rsid w:val="00277C16"/>
    <w:rsid w:val="00277DB0"/>
    <w:rsid w:val="00281FCE"/>
    <w:rsid w:val="00283786"/>
    <w:rsid w:val="002839A1"/>
    <w:rsid w:val="00286E76"/>
    <w:rsid w:val="002957BD"/>
    <w:rsid w:val="0029778E"/>
    <w:rsid w:val="002A1330"/>
    <w:rsid w:val="002A41C9"/>
    <w:rsid w:val="002A4363"/>
    <w:rsid w:val="002A5FE1"/>
    <w:rsid w:val="002A73CF"/>
    <w:rsid w:val="002A78D8"/>
    <w:rsid w:val="002B1438"/>
    <w:rsid w:val="002B52C0"/>
    <w:rsid w:val="002C12FB"/>
    <w:rsid w:val="002D0537"/>
    <w:rsid w:val="002D0CD2"/>
    <w:rsid w:val="002D15B3"/>
    <w:rsid w:val="002D2541"/>
    <w:rsid w:val="002D27C3"/>
    <w:rsid w:val="002D7A1E"/>
    <w:rsid w:val="002E30DE"/>
    <w:rsid w:val="002E363D"/>
    <w:rsid w:val="002E5559"/>
    <w:rsid w:val="002E5C34"/>
    <w:rsid w:val="002F22E0"/>
    <w:rsid w:val="002F6AFE"/>
    <w:rsid w:val="0030124C"/>
    <w:rsid w:val="003013A7"/>
    <w:rsid w:val="003034CE"/>
    <w:rsid w:val="0030397A"/>
    <w:rsid w:val="00304CF3"/>
    <w:rsid w:val="00310DD3"/>
    <w:rsid w:val="003151D0"/>
    <w:rsid w:val="00317C4D"/>
    <w:rsid w:val="00335D60"/>
    <w:rsid w:val="003418CB"/>
    <w:rsid w:val="003476E9"/>
    <w:rsid w:val="00352A40"/>
    <w:rsid w:val="00355AD6"/>
    <w:rsid w:val="003642FF"/>
    <w:rsid w:val="00365B36"/>
    <w:rsid w:val="00374592"/>
    <w:rsid w:val="00375909"/>
    <w:rsid w:val="00375CEF"/>
    <w:rsid w:val="00377A0A"/>
    <w:rsid w:val="003800E5"/>
    <w:rsid w:val="00382AC8"/>
    <w:rsid w:val="0038758C"/>
    <w:rsid w:val="003911AF"/>
    <w:rsid w:val="00395BC5"/>
    <w:rsid w:val="003A18F9"/>
    <w:rsid w:val="003A3205"/>
    <w:rsid w:val="003A5EDE"/>
    <w:rsid w:val="003A6694"/>
    <w:rsid w:val="003A6FC1"/>
    <w:rsid w:val="003B3D27"/>
    <w:rsid w:val="003B4E06"/>
    <w:rsid w:val="003B5C17"/>
    <w:rsid w:val="003C20E5"/>
    <w:rsid w:val="003C600D"/>
    <w:rsid w:val="003D1A66"/>
    <w:rsid w:val="003D2964"/>
    <w:rsid w:val="003D53E7"/>
    <w:rsid w:val="003D77F4"/>
    <w:rsid w:val="003F58AC"/>
    <w:rsid w:val="003F65FF"/>
    <w:rsid w:val="003F6DF0"/>
    <w:rsid w:val="00401172"/>
    <w:rsid w:val="00402BD1"/>
    <w:rsid w:val="004044DD"/>
    <w:rsid w:val="00405F2D"/>
    <w:rsid w:val="00415907"/>
    <w:rsid w:val="00416576"/>
    <w:rsid w:val="00422C73"/>
    <w:rsid w:val="0043155A"/>
    <w:rsid w:val="00434A92"/>
    <w:rsid w:val="00436229"/>
    <w:rsid w:val="0044388C"/>
    <w:rsid w:val="00446202"/>
    <w:rsid w:val="004517FA"/>
    <w:rsid w:val="004523CE"/>
    <w:rsid w:val="004555DF"/>
    <w:rsid w:val="00456D10"/>
    <w:rsid w:val="0046624A"/>
    <w:rsid w:val="0046773F"/>
    <w:rsid w:val="00470076"/>
    <w:rsid w:val="00471F71"/>
    <w:rsid w:val="004723B0"/>
    <w:rsid w:val="0047248A"/>
    <w:rsid w:val="00472965"/>
    <w:rsid w:val="004732AD"/>
    <w:rsid w:val="0047376A"/>
    <w:rsid w:val="00474A0B"/>
    <w:rsid w:val="00481CAA"/>
    <w:rsid w:val="00486B4B"/>
    <w:rsid w:val="00494884"/>
    <w:rsid w:val="00495CC4"/>
    <w:rsid w:val="00497C37"/>
    <w:rsid w:val="004A0F8A"/>
    <w:rsid w:val="004A1722"/>
    <w:rsid w:val="004A4709"/>
    <w:rsid w:val="004A72B9"/>
    <w:rsid w:val="004A7763"/>
    <w:rsid w:val="004B1A39"/>
    <w:rsid w:val="004B5456"/>
    <w:rsid w:val="004B76AA"/>
    <w:rsid w:val="004C2EB0"/>
    <w:rsid w:val="004C4699"/>
    <w:rsid w:val="004C5290"/>
    <w:rsid w:val="004C5D29"/>
    <w:rsid w:val="004D1D37"/>
    <w:rsid w:val="004D5B62"/>
    <w:rsid w:val="004E24B0"/>
    <w:rsid w:val="004E3300"/>
    <w:rsid w:val="004E4280"/>
    <w:rsid w:val="004F3593"/>
    <w:rsid w:val="004F3DD1"/>
    <w:rsid w:val="00502581"/>
    <w:rsid w:val="00505E71"/>
    <w:rsid w:val="00506F78"/>
    <w:rsid w:val="00511FF8"/>
    <w:rsid w:val="00512BAA"/>
    <w:rsid w:val="0052456A"/>
    <w:rsid w:val="00524F88"/>
    <w:rsid w:val="00527092"/>
    <w:rsid w:val="00530C33"/>
    <w:rsid w:val="00531F1E"/>
    <w:rsid w:val="00531F84"/>
    <w:rsid w:val="0053312B"/>
    <w:rsid w:val="005333AF"/>
    <w:rsid w:val="005360FA"/>
    <w:rsid w:val="005408C2"/>
    <w:rsid w:val="00542988"/>
    <w:rsid w:val="00546CB5"/>
    <w:rsid w:val="0055058F"/>
    <w:rsid w:val="00554578"/>
    <w:rsid w:val="00556BF8"/>
    <w:rsid w:val="00557706"/>
    <w:rsid w:val="00557AF2"/>
    <w:rsid w:val="00565F02"/>
    <w:rsid w:val="005721BF"/>
    <w:rsid w:val="00572D39"/>
    <w:rsid w:val="0057681C"/>
    <w:rsid w:val="00585AFD"/>
    <w:rsid w:val="00590433"/>
    <w:rsid w:val="00592821"/>
    <w:rsid w:val="00593C99"/>
    <w:rsid w:val="005943A3"/>
    <w:rsid w:val="00594427"/>
    <w:rsid w:val="005A1017"/>
    <w:rsid w:val="005A16DD"/>
    <w:rsid w:val="005A562C"/>
    <w:rsid w:val="005B03E1"/>
    <w:rsid w:val="005B60E7"/>
    <w:rsid w:val="005B7898"/>
    <w:rsid w:val="005C050D"/>
    <w:rsid w:val="005D0648"/>
    <w:rsid w:val="005D79C8"/>
    <w:rsid w:val="005F1A29"/>
    <w:rsid w:val="005F2BC4"/>
    <w:rsid w:val="005F3088"/>
    <w:rsid w:val="005F7DAA"/>
    <w:rsid w:val="00601418"/>
    <w:rsid w:val="00610C9F"/>
    <w:rsid w:val="006209C4"/>
    <w:rsid w:val="006233C9"/>
    <w:rsid w:val="00637A71"/>
    <w:rsid w:val="00641D67"/>
    <w:rsid w:val="00644304"/>
    <w:rsid w:val="00644DD3"/>
    <w:rsid w:val="00645DCA"/>
    <w:rsid w:val="00647457"/>
    <w:rsid w:val="00650985"/>
    <w:rsid w:val="00650B8D"/>
    <w:rsid w:val="00651A3D"/>
    <w:rsid w:val="00653502"/>
    <w:rsid w:val="0065462E"/>
    <w:rsid w:val="00657B31"/>
    <w:rsid w:val="00663A09"/>
    <w:rsid w:val="0066556D"/>
    <w:rsid w:val="00665B58"/>
    <w:rsid w:val="0066607F"/>
    <w:rsid w:val="00670352"/>
    <w:rsid w:val="0067079C"/>
    <w:rsid w:val="00680A24"/>
    <w:rsid w:val="006823B6"/>
    <w:rsid w:val="006834A0"/>
    <w:rsid w:val="00686783"/>
    <w:rsid w:val="00694C78"/>
    <w:rsid w:val="006950D2"/>
    <w:rsid w:val="006A2552"/>
    <w:rsid w:val="006A4008"/>
    <w:rsid w:val="006A446C"/>
    <w:rsid w:val="006A5AF2"/>
    <w:rsid w:val="006B54FB"/>
    <w:rsid w:val="006B57C5"/>
    <w:rsid w:val="006B5E50"/>
    <w:rsid w:val="006C4BC4"/>
    <w:rsid w:val="006C5DD4"/>
    <w:rsid w:val="006D6490"/>
    <w:rsid w:val="006E1004"/>
    <w:rsid w:val="006E6409"/>
    <w:rsid w:val="006F1696"/>
    <w:rsid w:val="006F1E2C"/>
    <w:rsid w:val="006F2644"/>
    <w:rsid w:val="006F2F19"/>
    <w:rsid w:val="006F3E1D"/>
    <w:rsid w:val="006F4F3A"/>
    <w:rsid w:val="006F5775"/>
    <w:rsid w:val="006F65AA"/>
    <w:rsid w:val="00700144"/>
    <w:rsid w:val="007013E6"/>
    <w:rsid w:val="00705B2A"/>
    <w:rsid w:val="00707735"/>
    <w:rsid w:val="00713D34"/>
    <w:rsid w:val="007148BB"/>
    <w:rsid w:val="00717EEF"/>
    <w:rsid w:val="00726540"/>
    <w:rsid w:val="00727F4A"/>
    <w:rsid w:val="0073307B"/>
    <w:rsid w:val="00733914"/>
    <w:rsid w:val="00736069"/>
    <w:rsid w:val="0074002C"/>
    <w:rsid w:val="007400F9"/>
    <w:rsid w:val="007429AE"/>
    <w:rsid w:val="00745438"/>
    <w:rsid w:val="00752706"/>
    <w:rsid w:val="00753998"/>
    <w:rsid w:val="00756898"/>
    <w:rsid w:val="00756AAC"/>
    <w:rsid w:val="00756D78"/>
    <w:rsid w:val="007607AC"/>
    <w:rsid w:val="00772439"/>
    <w:rsid w:val="00775DAC"/>
    <w:rsid w:val="00776A96"/>
    <w:rsid w:val="00777FD5"/>
    <w:rsid w:val="00784383"/>
    <w:rsid w:val="007876BF"/>
    <w:rsid w:val="0079222F"/>
    <w:rsid w:val="00793FB8"/>
    <w:rsid w:val="007976FA"/>
    <w:rsid w:val="007A0970"/>
    <w:rsid w:val="007A271B"/>
    <w:rsid w:val="007A2B05"/>
    <w:rsid w:val="007A347F"/>
    <w:rsid w:val="007B00F2"/>
    <w:rsid w:val="007B1946"/>
    <w:rsid w:val="007B78AA"/>
    <w:rsid w:val="007C701D"/>
    <w:rsid w:val="007D11F7"/>
    <w:rsid w:val="007D3BA7"/>
    <w:rsid w:val="007D3D8B"/>
    <w:rsid w:val="007E03B8"/>
    <w:rsid w:val="007E0CAF"/>
    <w:rsid w:val="007E2460"/>
    <w:rsid w:val="007E6DDD"/>
    <w:rsid w:val="007F2437"/>
    <w:rsid w:val="007F28BD"/>
    <w:rsid w:val="007F5F89"/>
    <w:rsid w:val="007F684A"/>
    <w:rsid w:val="00801A38"/>
    <w:rsid w:val="00802103"/>
    <w:rsid w:val="008039D9"/>
    <w:rsid w:val="00803E57"/>
    <w:rsid w:val="00813490"/>
    <w:rsid w:val="00816C70"/>
    <w:rsid w:val="008224A7"/>
    <w:rsid w:val="00822F48"/>
    <w:rsid w:val="008254A7"/>
    <w:rsid w:val="0082774A"/>
    <w:rsid w:val="00831EFE"/>
    <w:rsid w:val="0083367E"/>
    <w:rsid w:val="008344CD"/>
    <w:rsid w:val="00842564"/>
    <w:rsid w:val="00844D81"/>
    <w:rsid w:val="00853148"/>
    <w:rsid w:val="008574AF"/>
    <w:rsid w:val="00861AE1"/>
    <w:rsid w:val="0086288B"/>
    <w:rsid w:val="00877DFE"/>
    <w:rsid w:val="00877F49"/>
    <w:rsid w:val="00881410"/>
    <w:rsid w:val="00891E7A"/>
    <w:rsid w:val="008940C6"/>
    <w:rsid w:val="008A0872"/>
    <w:rsid w:val="008A5829"/>
    <w:rsid w:val="008A600D"/>
    <w:rsid w:val="008A6170"/>
    <w:rsid w:val="008B05DC"/>
    <w:rsid w:val="008B1930"/>
    <w:rsid w:val="008B2281"/>
    <w:rsid w:val="008B4914"/>
    <w:rsid w:val="008B649A"/>
    <w:rsid w:val="008B796E"/>
    <w:rsid w:val="008C2DD2"/>
    <w:rsid w:val="008D06A8"/>
    <w:rsid w:val="008D24DF"/>
    <w:rsid w:val="008D29AB"/>
    <w:rsid w:val="008D2DF9"/>
    <w:rsid w:val="008D511F"/>
    <w:rsid w:val="008D64D2"/>
    <w:rsid w:val="008E2891"/>
    <w:rsid w:val="008E3B9F"/>
    <w:rsid w:val="008E466D"/>
    <w:rsid w:val="008E5470"/>
    <w:rsid w:val="008E6EA8"/>
    <w:rsid w:val="008F49CF"/>
    <w:rsid w:val="008F5D90"/>
    <w:rsid w:val="00902CD4"/>
    <w:rsid w:val="00906CFB"/>
    <w:rsid w:val="00910700"/>
    <w:rsid w:val="00912280"/>
    <w:rsid w:val="00912560"/>
    <w:rsid w:val="00921AD0"/>
    <w:rsid w:val="00922AE9"/>
    <w:rsid w:val="00931E88"/>
    <w:rsid w:val="00933F17"/>
    <w:rsid w:val="00937920"/>
    <w:rsid w:val="0094246C"/>
    <w:rsid w:val="009476EC"/>
    <w:rsid w:val="009507AD"/>
    <w:rsid w:val="00955ED1"/>
    <w:rsid w:val="00956584"/>
    <w:rsid w:val="00961596"/>
    <w:rsid w:val="00965BD9"/>
    <w:rsid w:val="009671DD"/>
    <w:rsid w:val="0097072E"/>
    <w:rsid w:val="00970D24"/>
    <w:rsid w:val="00972FE9"/>
    <w:rsid w:val="00976723"/>
    <w:rsid w:val="009772DE"/>
    <w:rsid w:val="009830E6"/>
    <w:rsid w:val="00983317"/>
    <w:rsid w:val="00983CFF"/>
    <w:rsid w:val="009842A5"/>
    <w:rsid w:val="00985453"/>
    <w:rsid w:val="00986F59"/>
    <w:rsid w:val="00987FA7"/>
    <w:rsid w:val="009A62E7"/>
    <w:rsid w:val="009A77F3"/>
    <w:rsid w:val="009B1770"/>
    <w:rsid w:val="009B2B54"/>
    <w:rsid w:val="009B53F0"/>
    <w:rsid w:val="009B7233"/>
    <w:rsid w:val="009C5216"/>
    <w:rsid w:val="009C722E"/>
    <w:rsid w:val="009D16FB"/>
    <w:rsid w:val="009D2EC6"/>
    <w:rsid w:val="009D36A7"/>
    <w:rsid w:val="009E4900"/>
    <w:rsid w:val="009E6118"/>
    <w:rsid w:val="009E693C"/>
    <w:rsid w:val="009F1979"/>
    <w:rsid w:val="009F66F3"/>
    <w:rsid w:val="00A031D4"/>
    <w:rsid w:val="00A04ABA"/>
    <w:rsid w:val="00A1336C"/>
    <w:rsid w:val="00A177E4"/>
    <w:rsid w:val="00A2097D"/>
    <w:rsid w:val="00A2574D"/>
    <w:rsid w:val="00A304BA"/>
    <w:rsid w:val="00A313C7"/>
    <w:rsid w:val="00A3225B"/>
    <w:rsid w:val="00A3330D"/>
    <w:rsid w:val="00A33C81"/>
    <w:rsid w:val="00A40AE7"/>
    <w:rsid w:val="00A42A49"/>
    <w:rsid w:val="00A43EF8"/>
    <w:rsid w:val="00A457C2"/>
    <w:rsid w:val="00A4663A"/>
    <w:rsid w:val="00A46EFB"/>
    <w:rsid w:val="00A57CD9"/>
    <w:rsid w:val="00A64456"/>
    <w:rsid w:val="00A65C1A"/>
    <w:rsid w:val="00A65EE3"/>
    <w:rsid w:val="00A7411D"/>
    <w:rsid w:val="00A74ACF"/>
    <w:rsid w:val="00A8156E"/>
    <w:rsid w:val="00A8366E"/>
    <w:rsid w:val="00A87552"/>
    <w:rsid w:val="00A875C8"/>
    <w:rsid w:val="00A92AC3"/>
    <w:rsid w:val="00A92DE0"/>
    <w:rsid w:val="00A96BD0"/>
    <w:rsid w:val="00AA07D6"/>
    <w:rsid w:val="00AA4C3D"/>
    <w:rsid w:val="00AA6529"/>
    <w:rsid w:val="00AA7C49"/>
    <w:rsid w:val="00AB02C7"/>
    <w:rsid w:val="00AB0A45"/>
    <w:rsid w:val="00AC1347"/>
    <w:rsid w:val="00AC284C"/>
    <w:rsid w:val="00AC28F1"/>
    <w:rsid w:val="00AC2F72"/>
    <w:rsid w:val="00AD0868"/>
    <w:rsid w:val="00AD0C10"/>
    <w:rsid w:val="00AD30D4"/>
    <w:rsid w:val="00AE05F2"/>
    <w:rsid w:val="00AE2D68"/>
    <w:rsid w:val="00AE4EFE"/>
    <w:rsid w:val="00AE5864"/>
    <w:rsid w:val="00AE73E6"/>
    <w:rsid w:val="00AF70C6"/>
    <w:rsid w:val="00B109FE"/>
    <w:rsid w:val="00B10ED4"/>
    <w:rsid w:val="00B12341"/>
    <w:rsid w:val="00B12DA5"/>
    <w:rsid w:val="00B162F6"/>
    <w:rsid w:val="00B17C5D"/>
    <w:rsid w:val="00B20EDA"/>
    <w:rsid w:val="00B228E2"/>
    <w:rsid w:val="00B23855"/>
    <w:rsid w:val="00B24257"/>
    <w:rsid w:val="00B248B9"/>
    <w:rsid w:val="00B2533F"/>
    <w:rsid w:val="00B25D57"/>
    <w:rsid w:val="00B27583"/>
    <w:rsid w:val="00B30019"/>
    <w:rsid w:val="00B35B22"/>
    <w:rsid w:val="00B41370"/>
    <w:rsid w:val="00B43997"/>
    <w:rsid w:val="00B4500A"/>
    <w:rsid w:val="00B46277"/>
    <w:rsid w:val="00B4729A"/>
    <w:rsid w:val="00B50DF6"/>
    <w:rsid w:val="00B54594"/>
    <w:rsid w:val="00B55A59"/>
    <w:rsid w:val="00B650FC"/>
    <w:rsid w:val="00B667FB"/>
    <w:rsid w:val="00B735B2"/>
    <w:rsid w:val="00B742C1"/>
    <w:rsid w:val="00B75487"/>
    <w:rsid w:val="00B756D9"/>
    <w:rsid w:val="00B761E1"/>
    <w:rsid w:val="00B83064"/>
    <w:rsid w:val="00B84B25"/>
    <w:rsid w:val="00B85ED4"/>
    <w:rsid w:val="00B92182"/>
    <w:rsid w:val="00B92D49"/>
    <w:rsid w:val="00B93F32"/>
    <w:rsid w:val="00BA5709"/>
    <w:rsid w:val="00BA68CE"/>
    <w:rsid w:val="00BA6DFF"/>
    <w:rsid w:val="00BB0E6A"/>
    <w:rsid w:val="00BB1369"/>
    <w:rsid w:val="00BB610A"/>
    <w:rsid w:val="00BB6878"/>
    <w:rsid w:val="00BB7EB0"/>
    <w:rsid w:val="00BC045F"/>
    <w:rsid w:val="00BC14DE"/>
    <w:rsid w:val="00BC25FE"/>
    <w:rsid w:val="00BC4FFF"/>
    <w:rsid w:val="00BD36C6"/>
    <w:rsid w:val="00BD3FEE"/>
    <w:rsid w:val="00BE1C5B"/>
    <w:rsid w:val="00BE291C"/>
    <w:rsid w:val="00BE6283"/>
    <w:rsid w:val="00BF05B7"/>
    <w:rsid w:val="00BF0B6B"/>
    <w:rsid w:val="00BF41AB"/>
    <w:rsid w:val="00C006C8"/>
    <w:rsid w:val="00C031F3"/>
    <w:rsid w:val="00C034A3"/>
    <w:rsid w:val="00C04EFC"/>
    <w:rsid w:val="00C17F94"/>
    <w:rsid w:val="00C21EEB"/>
    <w:rsid w:val="00C2481E"/>
    <w:rsid w:val="00C31C3D"/>
    <w:rsid w:val="00C325BC"/>
    <w:rsid w:val="00C326B7"/>
    <w:rsid w:val="00C33753"/>
    <w:rsid w:val="00C35FBA"/>
    <w:rsid w:val="00C37308"/>
    <w:rsid w:val="00C43181"/>
    <w:rsid w:val="00C43BB7"/>
    <w:rsid w:val="00C44E19"/>
    <w:rsid w:val="00C452D3"/>
    <w:rsid w:val="00C50A7D"/>
    <w:rsid w:val="00C5267C"/>
    <w:rsid w:val="00C53F70"/>
    <w:rsid w:val="00C55534"/>
    <w:rsid w:val="00C56355"/>
    <w:rsid w:val="00C57AC7"/>
    <w:rsid w:val="00C57EFA"/>
    <w:rsid w:val="00C61747"/>
    <w:rsid w:val="00C64DF0"/>
    <w:rsid w:val="00C66CEC"/>
    <w:rsid w:val="00C67CB8"/>
    <w:rsid w:val="00C70C59"/>
    <w:rsid w:val="00C74BF8"/>
    <w:rsid w:val="00C74FBD"/>
    <w:rsid w:val="00C76732"/>
    <w:rsid w:val="00C802B3"/>
    <w:rsid w:val="00C87621"/>
    <w:rsid w:val="00C87932"/>
    <w:rsid w:val="00C94A24"/>
    <w:rsid w:val="00C94A8E"/>
    <w:rsid w:val="00C96C28"/>
    <w:rsid w:val="00C97442"/>
    <w:rsid w:val="00C9799D"/>
    <w:rsid w:val="00C97AF0"/>
    <w:rsid w:val="00CA03BF"/>
    <w:rsid w:val="00CA445C"/>
    <w:rsid w:val="00CA61CD"/>
    <w:rsid w:val="00CB0573"/>
    <w:rsid w:val="00CB320C"/>
    <w:rsid w:val="00CB3811"/>
    <w:rsid w:val="00CB4C62"/>
    <w:rsid w:val="00CB4E1A"/>
    <w:rsid w:val="00CB586F"/>
    <w:rsid w:val="00CB5BCA"/>
    <w:rsid w:val="00CB7E3A"/>
    <w:rsid w:val="00CC0212"/>
    <w:rsid w:val="00CC1B8F"/>
    <w:rsid w:val="00CC231A"/>
    <w:rsid w:val="00CC4343"/>
    <w:rsid w:val="00CC5035"/>
    <w:rsid w:val="00CD1E0F"/>
    <w:rsid w:val="00CD1F64"/>
    <w:rsid w:val="00CD4059"/>
    <w:rsid w:val="00CE1AC8"/>
    <w:rsid w:val="00CE2082"/>
    <w:rsid w:val="00CE33FD"/>
    <w:rsid w:val="00CE6583"/>
    <w:rsid w:val="00CE6895"/>
    <w:rsid w:val="00CE780C"/>
    <w:rsid w:val="00CF1975"/>
    <w:rsid w:val="00CF2CF5"/>
    <w:rsid w:val="00CF5C3B"/>
    <w:rsid w:val="00D02BC9"/>
    <w:rsid w:val="00D12473"/>
    <w:rsid w:val="00D14AB5"/>
    <w:rsid w:val="00D24178"/>
    <w:rsid w:val="00D320AB"/>
    <w:rsid w:val="00D34D7F"/>
    <w:rsid w:val="00D34FF2"/>
    <w:rsid w:val="00D504FD"/>
    <w:rsid w:val="00D51290"/>
    <w:rsid w:val="00D61653"/>
    <w:rsid w:val="00D63D96"/>
    <w:rsid w:val="00D665AE"/>
    <w:rsid w:val="00D70E8D"/>
    <w:rsid w:val="00D74069"/>
    <w:rsid w:val="00D75C62"/>
    <w:rsid w:val="00D80C08"/>
    <w:rsid w:val="00D81135"/>
    <w:rsid w:val="00D811E4"/>
    <w:rsid w:val="00D812A9"/>
    <w:rsid w:val="00D82170"/>
    <w:rsid w:val="00D84150"/>
    <w:rsid w:val="00D90602"/>
    <w:rsid w:val="00D90FE9"/>
    <w:rsid w:val="00DA1CAB"/>
    <w:rsid w:val="00DA26A2"/>
    <w:rsid w:val="00DA2E82"/>
    <w:rsid w:val="00DA4404"/>
    <w:rsid w:val="00DA524B"/>
    <w:rsid w:val="00DA55FD"/>
    <w:rsid w:val="00DA6CB0"/>
    <w:rsid w:val="00DB7FEA"/>
    <w:rsid w:val="00DC3B22"/>
    <w:rsid w:val="00DC7E6F"/>
    <w:rsid w:val="00DD49DF"/>
    <w:rsid w:val="00DD4ABC"/>
    <w:rsid w:val="00DD5B06"/>
    <w:rsid w:val="00DE0210"/>
    <w:rsid w:val="00DE0969"/>
    <w:rsid w:val="00DE14A9"/>
    <w:rsid w:val="00DE4B42"/>
    <w:rsid w:val="00DE566D"/>
    <w:rsid w:val="00DF051E"/>
    <w:rsid w:val="00DF2C25"/>
    <w:rsid w:val="00DF5098"/>
    <w:rsid w:val="00E02DC1"/>
    <w:rsid w:val="00E0637D"/>
    <w:rsid w:val="00E13DBF"/>
    <w:rsid w:val="00E14DD0"/>
    <w:rsid w:val="00E23040"/>
    <w:rsid w:val="00E26FD9"/>
    <w:rsid w:val="00E30F35"/>
    <w:rsid w:val="00E31323"/>
    <w:rsid w:val="00E32E87"/>
    <w:rsid w:val="00E331C9"/>
    <w:rsid w:val="00E34AF2"/>
    <w:rsid w:val="00E37BB7"/>
    <w:rsid w:val="00E40B9D"/>
    <w:rsid w:val="00E41AB2"/>
    <w:rsid w:val="00E53D43"/>
    <w:rsid w:val="00E548F4"/>
    <w:rsid w:val="00E549A4"/>
    <w:rsid w:val="00E551D1"/>
    <w:rsid w:val="00E55837"/>
    <w:rsid w:val="00E6244A"/>
    <w:rsid w:val="00E63E1E"/>
    <w:rsid w:val="00E671EA"/>
    <w:rsid w:val="00E672AF"/>
    <w:rsid w:val="00E704F0"/>
    <w:rsid w:val="00E72555"/>
    <w:rsid w:val="00E7323D"/>
    <w:rsid w:val="00E75083"/>
    <w:rsid w:val="00E774D5"/>
    <w:rsid w:val="00E83004"/>
    <w:rsid w:val="00E91230"/>
    <w:rsid w:val="00E9425B"/>
    <w:rsid w:val="00EA03E9"/>
    <w:rsid w:val="00EA1DE1"/>
    <w:rsid w:val="00EA2A47"/>
    <w:rsid w:val="00EA2D4B"/>
    <w:rsid w:val="00EA5D02"/>
    <w:rsid w:val="00EA725A"/>
    <w:rsid w:val="00EB09FD"/>
    <w:rsid w:val="00EB127A"/>
    <w:rsid w:val="00EB275B"/>
    <w:rsid w:val="00EB4010"/>
    <w:rsid w:val="00EB538E"/>
    <w:rsid w:val="00EB6A63"/>
    <w:rsid w:val="00EC0D97"/>
    <w:rsid w:val="00EC52A5"/>
    <w:rsid w:val="00EC712E"/>
    <w:rsid w:val="00ED131F"/>
    <w:rsid w:val="00ED2280"/>
    <w:rsid w:val="00ED45B4"/>
    <w:rsid w:val="00ED7A8C"/>
    <w:rsid w:val="00EE07CD"/>
    <w:rsid w:val="00EE1FF2"/>
    <w:rsid w:val="00EE5EB9"/>
    <w:rsid w:val="00EF180C"/>
    <w:rsid w:val="00EF3D4A"/>
    <w:rsid w:val="00F04724"/>
    <w:rsid w:val="00F0679B"/>
    <w:rsid w:val="00F07231"/>
    <w:rsid w:val="00F07EE4"/>
    <w:rsid w:val="00F10213"/>
    <w:rsid w:val="00F112B3"/>
    <w:rsid w:val="00F12B2A"/>
    <w:rsid w:val="00F1395F"/>
    <w:rsid w:val="00F14BE1"/>
    <w:rsid w:val="00F14F6B"/>
    <w:rsid w:val="00F15AFD"/>
    <w:rsid w:val="00F3019C"/>
    <w:rsid w:val="00F302A5"/>
    <w:rsid w:val="00F36A36"/>
    <w:rsid w:val="00F41B20"/>
    <w:rsid w:val="00F4329D"/>
    <w:rsid w:val="00F44FD1"/>
    <w:rsid w:val="00F47FBE"/>
    <w:rsid w:val="00F5099D"/>
    <w:rsid w:val="00F54D07"/>
    <w:rsid w:val="00F57059"/>
    <w:rsid w:val="00F573AD"/>
    <w:rsid w:val="00F575E9"/>
    <w:rsid w:val="00F57B8F"/>
    <w:rsid w:val="00F60192"/>
    <w:rsid w:val="00F60518"/>
    <w:rsid w:val="00F60540"/>
    <w:rsid w:val="00F652A6"/>
    <w:rsid w:val="00F6606C"/>
    <w:rsid w:val="00F67FF2"/>
    <w:rsid w:val="00F80FA4"/>
    <w:rsid w:val="00F834A7"/>
    <w:rsid w:val="00F83D4E"/>
    <w:rsid w:val="00F85812"/>
    <w:rsid w:val="00F95339"/>
    <w:rsid w:val="00F9544D"/>
    <w:rsid w:val="00F957E1"/>
    <w:rsid w:val="00FA0AC0"/>
    <w:rsid w:val="00FA46B0"/>
    <w:rsid w:val="00FA713B"/>
    <w:rsid w:val="00FA75CC"/>
    <w:rsid w:val="00FB0236"/>
    <w:rsid w:val="00FB0A4B"/>
    <w:rsid w:val="00FB16A3"/>
    <w:rsid w:val="00FB1762"/>
    <w:rsid w:val="00FB6A1E"/>
    <w:rsid w:val="00FC1178"/>
    <w:rsid w:val="00FC7E51"/>
    <w:rsid w:val="00FD14ED"/>
    <w:rsid w:val="00FD6454"/>
    <w:rsid w:val="00FD6934"/>
    <w:rsid w:val="00FE23CC"/>
    <w:rsid w:val="00FE2738"/>
    <w:rsid w:val="00FE4430"/>
    <w:rsid w:val="00FE52C0"/>
    <w:rsid w:val="00FE56D3"/>
    <w:rsid w:val="00FE7A1C"/>
    <w:rsid w:val="00FF07C4"/>
    <w:rsid w:val="00FF2EFF"/>
    <w:rsid w:val="00FF35C4"/>
    <w:rsid w:val="00FF588C"/>
    <w:rsid w:val="00FF5A2D"/>
    <w:rsid w:val="00FF7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1CF183"/>
  <w15:chartTrackingRefBased/>
  <w15:docId w15:val="{A1C9D042-E79C-4665-9527-1A8D12BC8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imes New Roman"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2280"/>
    <w:pPr>
      <w:spacing w:after="200" w:line="252" w:lineRule="auto"/>
      <w:jc w:val="both"/>
    </w:pPr>
    <w:rPr>
      <w:rFonts w:ascii="Calibri" w:hAnsi="Calibri"/>
      <w:sz w:val="22"/>
      <w:szCs w:val="22"/>
      <w:lang w:bidi="en-US"/>
    </w:rPr>
  </w:style>
  <w:style w:type="paragraph" w:styleId="1">
    <w:name w:val="heading 1"/>
    <w:basedOn w:val="a0"/>
    <w:next w:val="a0"/>
    <w:link w:val="1Char"/>
    <w:uiPriority w:val="9"/>
    <w:qFormat/>
    <w:rsid w:val="00F112B3"/>
    <w:pPr>
      <w:numPr>
        <w:numId w:val="2"/>
      </w:numPr>
      <w:pBdr>
        <w:bottom w:val="thinThickSmallGap" w:sz="12" w:space="1" w:color="943634"/>
      </w:pBdr>
      <w:spacing w:before="400"/>
      <w:jc w:val="left"/>
      <w:outlineLvl w:val="0"/>
    </w:pPr>
    <w:rPr>
      <w:color w:val="632423"/>
      <w:spacing w:val="20"/>
      <w:sz w:val="28"/>
      <w:szCs w:val="28"/>
    </w:rPr>
  </w:style>
  <w:style w:type="paragraph" w:styleId="2">
    <w:name w:val="heading 2"/>
    <w:basedOn w:val="a0"/>
    <w:next w:val="a0"/>
    <w:link w:val="2Char"/>
    <w:uiPriority w:val="9"/>
    <w:unhideWhenUsed/>
    <w:qFormat/>
    <w:rsid w:val="0008578D"/>
    <w:pPr>
      <w:numPr>
        <w:ilvl w:val="1"/>
        <w:numId w:val="2"/>
      </w:numPr>
      <w:pBdr>
        <w:bottom w:val="single" w:sz="4" w:space="1" w:color="622423"/>
      </w:pBdr>
      <w:spacing w:before="400"/>
      <w:jc w:val="left"/>
      <w:outlineLvl w:val="1"/>
    </w:pPr>
    <w:rPr>
      <w:color w:val="632423"/>
      <w:spacing w:val="15"/>
      <w:sz w:val="24"/>
      <w:szCs w:val="24"/>
    </w:rPr>
  </w:style>
  <w:style w:type="paragraph" w:styleId="3">
    <w:name w:val="heading 3"/>
    <w:basedOn w:val="a0"/>
    <w:next w:val="a0"/>
    <w:link w:val="3Char"/>
    <w:uiPriority w:val="9"/>
    <w:unhideWhenUsed/>
    <w:qFormat/>
    <w:rsid w:val="00705B2A"/>
    <w:pPr>
      <w:numPr>
        <w:ilvl w:val="2"/>
        <w:numId w:val="2"/>
      </w:numPr>
      <w:pBdr>
        <w:top w:val="dotted" w:sz="4" w:space="1" w:color="622423"/>
        <w:bottom w:val="dotted" w:sz="4" w:space="1" w:color="622423"/>
      </w:pBdr>
      <w:spacing w:before="300"/>
      <w:jc w:val="center"/>
      <w:outlineLvl w:val="2"/>
    </w:pPr>
    <w:rPr>
      <w:caps/>
      <w:color w:val="622423"/>
      <w:sz w:val="24"/>
      <w:szCs w:val="24"/>
    </w:rPr>
  </w:style>
  <w:style w:type="paragraph" w:styleId="4">
    <w:name w:val="heading 4"/>
    <w:basedOn w:val="a0"/>
    <w:next w:val="a0"/>
    <w:link w:val="4Char"/>
    <w:uiPriority w:val="9"/>
    <w:unhideWhenUsed/>
    <w:qFormat/>
    <w:rsid w:val="00705B2A"/>
    <w:pPr>
      <w:numPr>
        <w:ilvl w:val="3"/>
        <w:numId w:val="2"/>
      </w:numPr>
      <w:pBdr>
        <w:bottom w:val="dotted" w:sz="4" w:space="1" w:color="943634"/>
      </w:pBdr>
      <w:spacing w:after="120"/>
      <w:jc w:val="center"/>
      <w:outlineLvl w:val="3"/>
    </w:pPr>
    <w:rPr>
      <w:caps/>
      <w:color w:val="622423"/>
      <w:spacing w:val="10"/>
    </w:rPr>
  </w:style>
  <w:style w:type="paragraph" w:styleId="5">
    <w:name w:val="heading 5"/>
    <w:basedOn w:val="a0"/>
    <w:next w:val="a0"/>
    <w:link w:val="5Char"/>
    <w:uiPriority w:val="9"/>
    <w:unhideWhenUsed/>
    <w:qFormat/>
    <w:rsid w:val="00705B2A"/>
    <w:pPr>
      <w:numPr>
        <w:ilvl w:val="4"/>
        <w:numId w:val="2"/>
      </w:numPr>
      <w:spacing w:before="320" w:after="120"/>
      <w:jc w:val="center"/>
      <w:outlineLvl w:val="4"/>
    </w:pPr>
    <w:rPr>
      <w:caps/>
      <w:color w:val="622423"/>
      <w:spacing w:val="10"/>
    </w:rPr>
  </w:style>
  <w:style w:type="paragraph" w:styleId="6">
    <w:name w:val="heading 6"/>
    <w:basedOn w:val="a0"/>
    <w:next w:val="a0"/>
    <w:link w:val="6Char"/>
    <w:uiPriority w:val="9"/>
    <w:unhideWhenUsed/>
    <w:qFormat/>
    <w:rsid w:val="00705B2A"/>
    <w:pPr>
      <w:numPr>
        <w:ilvl w:val="5"/>
        <w:numId w:val="2"/>
      </w:numPr>
      <w:spacing w:after="120"/>
      <w:jc w:val="center"/>
      <w:outlineLvl w:val="5"/>
    </w:pPr>
    <w:rPr>
      <w:caps/>
      <w:color w:val="943634"/>
      <w:spacing w:val="10"/>
    </w:rPr>
  </w:style>
  <w:style w:type="paragraph" w:styleId="7">
    <w:name w:val="heading 7"/>
    <w:basedOn w:val="a0"/>
    <w:next w:val="a0"/>
    <w:link w:val="7Char"/>
    <w:uiPriority w:val="9"/>
    <w:unhideWhenUsed/>
    <w:qFormat/>
    <w:rsid w:val="00705B2A"/>
    <w:pPr>
      <w:numPr>
        <w:ilvl w:val="6"/>
        <w:numId w:val="2"/>
      </w:numPr>
      <w:spacing w:after="120"/>
      <w:jc w:val="center"/>
      <w:outlineLvl w:val="6"/>
    </w:pPr>
    <w:rPr>
      <w:i/>
      <w:iCs/>
      <w:caps/>
      <w:color w:val="943634"/>
      <w:spacing w:val="10"/>
    </w:rPr>
  </w:style>
  <w:style w:type="paragraph" w:styleId="8">
    <w:name w:val="heading 8"/>
    <w:basedOn w:val="a0"/>
    <w:next w:val="a0"/>
    <w:link w:val="8Char"/>
    <w:uiPriority w:val="9"/>
    <w:unhideWhenUsed/>
    <w:qFormat/>
    <w:rsid w:val="00705B2A"/>
    <w:pPr>
      <w:numPr>
        <w:ilvl w:val="7"/>
        <w:numId w:val="2"/>
      </w:numPr>
      <w:spacing w:after="120"/>
      <w:jc w:val="center"/>
      <w:outlineLvl w:val="7"/>
    </w:pPr>
    <w:rPr>
      <w:caps/>
      <w:spacing w:val="10"/>
      <w:sz w:val="20"/>
      <w:szCs w:val="20"/>
    </w:rPr>
  </w:style>
  <w:style w:type="paragraph" w:styleId="9">
    <w:name w:val="heading 9"/>
    <w:basedOn w:val="a0"/>
    <w:next w:val="a0"/>
    <w:link w:val="9Char"/>
    <w:uiPriority w:val="9"/>
    <w:unhideWhenUsed/>
    <w:qFormat/>
    <w:rsid w:val="00705B2A"/>
    <w:pPr>
      <w:numPr>
        <w:ilvl w:val="8"/>
        <w:numId w:val="2"/>
      </w:numPr>
      <w:spacing w:after="120"/>
      <w:jc w:val="center"/>
      <w:outlineLvl w:val="8"/>
    </w:pPr>
    <w:rPr>
      <w:i/>
      <w:iCs/>
      <w:caps/>
      <w:spacing w:val="10"/>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Paragraph2">
    <w:name w:val="Paragraph2"/>
    <w:basedOn w:val="a0"/>
    <w:pPr>
      <w:spacing w:before="80"/>
      <w:ind w:left="720"/>
    </w:pPr>
    <w:rPr>
      <w:color w:val="000000"/>
      <w:lang w:val="en-AU"/>
    </w:rPr>
  </w:style>
  <w:style w:type="paragraph" w:styleId="a4">
    <w:name w:val="Title"/>
    <w:basedOn w:val="a0"/>
    <w:next w:val="a0"/>
    <w:link w:val="Char"/>
    <w:uiPriority w:val="10"/>
    <w:qFormat/>
    <w:rsid w:val="00705B2A"/>
    <w:pPr>
      <w:pBdr>
        <w:top w:val="dotted" w:sz="2" w:space="1" w:color="632423"/>
        <w:bottom w:val="dotted" w:sz="2" w:space="6" w:color="632423"/>
      </w:pBdr>
      <w:spacing w:before="500" w:after="300" w:line="240" w:lineRule="auto"/>
      <w:jc w:val="center"/>
    </w:pPr>
    <w:rPr>
      <w:caps/>
      <w:color w:val="632423"/>
      <w:spacing w:val="50"/>
      <w:sz w:val="44"/>
      <w:szCs w:val="44"/>
    </w:rPr>
  </w:style>
  <w:style w:type="paragraph" w:styleId="a5">
    <w:name w:val="Subtitle"/>
    <w:basedOn w:val="a0"/>
    <w:next w:val="a0"/>
    <w:link w:val="Char0"/>
    <w:uiPriority w:val="11"/>
    <w:qFormat/>
    <w:rsid w:val="00705B2A"/>
    <w:pPr>
      <w:spacing w:after="560" w:line="240" w:lineRule="auto"/>
      <w:jc w:val="center"/>
    </w:pPr>
    <w:rPr>
      <w:caps/>
      <w:spacing w:val="20"/>
      <w:sz w:val="18"/>
      <w:szCs w:val="18"/>
    </w:rPr>
  </w:style>
  <w:style w:type="paragraph" w:styleId="a6">
    <w:name w:val="Normal Indent"/>
    <w:basedOn w:val="a0"/>
    <w:semiHidden/>
    <w:pPr>
      <w:ind w:left="900" w:hanging="900"/>
    </w:pPr>
  </w:style>
  <w:style w:type="paragraph" w:styleId="10">
    <w:name w:val="toc 1"/>
    <w:basedOn w:val="a0"/>
    <w:next w:val="a0"/>
    <w:uiPriority w:val="39"/>
    <w:pPr>
      <w:tabs>
        <w:tab w:val="right" w:pos="9360"/>
      </w:tabs>
      <w:spacing w:before="240" w:after="60"/>
      <w:ind w:right="720"/>
    </w:pPr>
  </w:style>
  <w:style w:type="paragraph" w:styleId="20">
    <w:name w:val="toc 2"/>
    <w:basedOn w:val="a0"/>
    <w:next w:val="a0"/>
    <w:uiPriority w:val="39"/>
    <w:pPr>
      <w:tabs>
        <w:tab w:val="right" w:pos="9360"/>
      </w:tabs>
      <w:ind w:left="432" w:right="720"/>
    </w:pPr>
  </w:style>
  <w:style w:type="paragraph" w:styleId="30">
    <w:name w:val="toc 3"/>
    <w:basedOn w:val="a0"/>
    <w:next w:val="a0"/>
    <w:uiPriority w:val="39"/>
    <w:pPr>
      <w:tabs>
        <w:tab w:val="left" w:pos="1440"/>
        <w:tab w:val="right" w:pos="9360"/>
      </w:tabs>
      <w:ind w:left="864"/>
    </w:pPr>
  </w:style>
  <w:style w:type="paragraph" w:styleId="a7">
    <w:name w:val="header"/>
    <w:basedOn w:val="a0"/>
    <w:semiHidden/>
    <w:pPr>
      <w:tabs>
        <w:tab w:val="center" w:pos="4320"/>
        <w:tab w:val="right" w:pos="8640"/>
      </w:tabs>
    </w:pPr>
  </w:style>
  <w:style w:type="paragraph" w:styleId="a8">
    <w:name w:val="footer"/>
    <w:basedOn w:val="a0"/>
    <w:link w:val="Char1"/>
    <w:semiHidden/>
    <w:pPr>
      <w:tabs>
        <w:tab w:val="center" w:pos="4320"/>
        <w:tab w:val="right" w:pos="8640"/>
      </w:tabs>
    </w:pPr>
  </w:style>
  <w:style w:type="character" w:styleId="a9">
    <w:name w:val="page number"/>
    <w:basedOn w:val="a1"/>
    <w:semiHidden/>
  </w:style>
  <w:style w:type="paragraph" w:customStyle="1" w:styleId="Bullet1">
    <w:name w:val="Bullet1"/>
    <w:basedOn w:val="a0"/>
    <w:pPr>
      <w:ind w:left="720" w:hanging="432"/>
    </w:pPr>
  </w:style>
  <w:style w:type="paragraph" w:customStyle="1" w:styleId="Bullet2">
    <w:name w:val="Bullet2"/>
    <w:basedOn w:val="a0"/>
    <w:pPr>
      <w:ind w:left="1440" w:hanging="360"/>
    </w:pPr>
    <w:rPr>
      <w:color w:val="000080"/>
    </w:rPr>
  </w:style>
  <w:style w:type="paragraph" w:customStyle="1" w:styleId="Tabletext">
    <w:name w:val="Tabletext"/>
    <w:basedOn w:val="a0"/>
    <w:pPr>
      <w:keepLines/>
      <w:spacing w:after="120"/>
    </w:pPr>
  </w:style>
  <w:style w:type="paragraph" w:styleId="aa">
    <w:name w:val="Body Text"/>
    <w:basedOn w:val="a0"/>
    <w:link w:val="Char2"/>
    <w:semiHidden/>
    <w:pPr>
      <w:keepLines/>
      <w:spacing w:after="120"/>
      <w:ind w:left="720"/>
    </w:pPr>
  </w:style>
  <w:style w:type="paragraph" w:styleId="ab">
    <w:name w:val="Document Map"/>
    <w:basedOn w:val="a0"/>
    <w:semiHidden/>
    <w:pPr>
      <w:shd w:val="clear" w:color="auto" w:fill="000080"/>
    </w:pPr>
    <w:rPr>
      <w:rFonts w:ascii="Tahoma" w:hAnsi="Tahoma"/>
    </w:rPr>
  </w:style>
  <w:style w:type="character" w:styleId="ac">
    <w:name w:val="footnote reference"/>
    <w:semiHidden/>
    <w:rPr>
      <w:sz w:val="20"/>
      <w:vertAlign w:val="superscript"/>
    </w:rPr>
  </w:style>
  <w:style w:type="paragraph" w:styleId="ad">
    <w:name w:val="footnote text"/>
    <w:basedOn w:val="a0"/>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0"/>
    <w:pPr>
      <w:spacing w:before="480" w:after="60" w:line="240" w:lineRule="auto"/>
      <w:jc w:val="center"/>
    </w:pPr>
    <w:rPr>
      <w:rFonts w:ascii="Arial" w:hAnsi="Arial"/>
      <w:b/>
      <w:kern w:val="28"/>
      <w:sz w:val="32"/>
    </w:rPr>
  </w:style>
  <w:style w:type="paragraph" w:customStyle="1" w:styleId="Paragraph1">
    <w:name w:val="Paragraph1"/>
    <w:basedOn w:val="a0"/>
    <w:pPr>
      <w:spacing w:before="80" w:line="240" w:lineRule="auto"/>
    </w:pPr>
  </w:style>
  <w:style w:type="paragraph" w:customStyle="1" w:styleId="Paragraph3">
    <w:name w:val="Paragraph3"/>
    <w:basedOn w:val="a0"/>
    <w:pPr>
      <w:spacing w:before="80" w:line="240" w:lineRule="auto"/>
      <w:ind w:left="1530"/>
    </w:pPr>
  </w:style>
  <w:style w:type="paragraph" w:customStyle="1" w:styleId="Paragraph4">
    <w:name w:val="Paragraph4"/>
    <w:basedOn w:val="a0"/>
    <w:pPr>
      <w:spacing w:before="80" w:line="240" w:lineRule="auto"/>
      <w:ind w:left="2250"/>
    </w:pPr>
  </w:style>
  <w:style w:type="paragraph" w:styleId="40">
    <w:name w:val="toc 4"/>
    <w:basedOn w:val="a0"/>
    <w:next w:val="a0"/>
    <w:semiHidden/>
    <w:pPr>
      <w:ind w:left="600"/>
    </w:pPr>
  </w:style>
  <w:style w:type="paragraph" w:styleId="50">
    <w:name w:val="toc 5"/>
    <w:basedOn w:val="a0"/>
    <w:next w:val="a0"/>
    <w:semiHidden/>
    <w:pPr>
      <w:ind w:left="800"/>
    </w:pPr>
  </w:style>
  <w:style w:type="paragraph" w:styleId="60">
    <w:name w:val="toc 6"/>
    <w:basedOn w:val="a0"/>
    <w:next w:val="a0"/>
    <w:semiHidden/>
    <w:pPr>
      <w:ind w:left="1000"/>
    </w:pPr>
  </w:style>
  <w:style w:type="paragraph" w:styleId="70">
    <w:name w:val="toc 7"/>
    <w:basedOn w:val="a0"/>
    <w:next w:val="a0"/>
    <w:semiHidden/>
    <w:pPr>
      <w:ind w:left="1200"/>
    </w:pPr>
  </w:style>
  <w:style w:type="paragraph" w:styleId="80">
    <w:name w:val="toc 8"/>
    <w:basedOn w:val="a0"/>
    <w:next w:val="a0"/>
    <w:semiHidden/>
    <w:pPr>
      <w:ind w:left="1400"/>
    </w:pPr>
  </w:style>
  <w:style w:type="paragraph" w:styleId="90">
    <w:name w:val="toc 9"/>
    <w:basedOn w:val="a0"/>
    <w:next w:val="a0"/>
    <w:semiHidden/>
    <w:pPr>
      <w:ind w:left="1600"/>
    </w:pPr>
  </w:style>
  <w:style w:type="paragraph" w:customStyle="1" w:styleId="Body">
    <w:name w:val="Body"/>
    <w:basedOn w:val="a0"/>
    <w:pPr>
      <w:spacing w:before="120" w:line="240" w:lineRule="auto"/>
    </w:pPr>
    <w:rPr>
      <w:rFonts w:ascii="Book Antiqua" w:hAnsi="Book Antiqua"/>
    </w:rPr>
  </w:style>
  <w:style w:type="paragraph" w:customStyle="1" w:styleId="Bullet">
    <w:name w:val="Bullet"/>
    <w:basedOn w:val="a0"/>
    <w:pPr>
      <w:numPr>
        <w:numId w:val="8"/>
      </w:numPr>
      <w:tabs>
        <w:tab w:val="left" w:pos="720"/>
      </w:tabs>
      <w:spacing w:before="120" w:line="240" w:lineRule="auto"/>
      <w:ind w:right="360"/>
    </w:pPr>
    <w:rPr>
      <w:rFonts w:ascii="Book Antiqua" w:hAnsi="Book Antiqua"/>
    </w:rPr>
  </w:style>
  <w:style w:type="paragraph" w:styleId="21">
    <w:name w:val="Body Text 2"/>
    <w:basedOn w:val="a0"/>
    <w:semiHidden/>
    <w:rPr>
      <w:i/>
      <w:color w:val="0000FF"/>
    </w:rPr>
  </w:style>
  <w:style w:type="paragraph" w:customStyle="1" w:styleId="InfoBlue">
    <w:name w:val="InfoBlue"/>
    <w:basedOn w:val="a0"/>
    <w:next w:val="aa"/>
    <w:autoRedefine/>
    <w:rsid w:val="00BC4FFF"/>
    <w:pPr>
      <w:spacing w:after="120"/>
    </w:pPr>
  </w:style>
  <w:style w:type="paragraph" w:styleId="ae">
    <w:name w:val="Body Text Indent"/>
    <w:basedOn w:val="a0"/>
    <w:semiHidden/>
    <w:pPr>
      <w:ind w:left="720"/>
    </w:pPr>
    <w:rPr>
      <w:i/>
      <w:color w:val="0000FF"/>
      <w:u w:val="single"/>
    </w:rPr>
  </w:style>
  <w:style w:type="character" w:styleId="-">
    <w:name w:val="Hyperlink"/>
    <w:uiPriority w:val="99"/>
    <w:semiHidden/>
    <w:rPr>
      <w:color w:val="0000FF"/>
      <w:u w:val="single"/>
    </w:rPr>
  </w:style>
  <w:style w:type="character" w:styleId="-0">
    <w:name w:val="FollowedHyperlink"/>
    <w:semiHidden/>
    <w:rPr>
      <w:color w:val="800080"/>
      <w:u w:val="single"/>
    </w:rPr>
  </w:style>
  <w:style w:type="paragraph" w:styleId="af">
    <w:name w:val="Balloon Text"/>
    <w:basedOn w:val="a0"/>
    <w:link w:val="Char3"/>
    <w:uiPriority w:val="99"/>
    <w:semiHidden/>
    <w:unhideWhenUsed/>
    <w:rsid w:val="00C57AC7"/>
    <w:pPr>
      <w:spacing w:line="240" w:lineRule="auto"/>
    </w:pPr>
    <w:rPr>
      <w:rFonts w:ascii="Tahoma" w:hAnsi="Tahoma" w:cs="Tahoma"/>
      <w:sz w:val="16"/>
      <w:szCs w:val="16"/>
    </w:rPr>
  </w:style>
  <w:style w:type="character" w:customStyle="1" w:styleId="Char3">
    <w:name w:val="Κείμενο πλαισίου Char"/>
    <w:link w:val="af"/>
    <w:uiPriority w:val="99"/>
    <w:semiHidden/>
    <w:rsid w:val="00C57AC7"/>
    <w:rPr>
      <w:rFonts w:ascii="Tahoma" w:hAnsi="Tahoma" w:cs="Tahoma"/>
      <w:sz w:val="16"/>
      <w:szCs w:val="16"/>
      <w:lang w:val="en-US" w:eastAsia="en-US"/>
    </w:rPr>
  </w:style>
  <w:style w:type="paragraph" w:styleId="a">
    <w:name w:val="List Number"/>
    <w:basedOn w:val="a0"/>
    <w:rsid w:val="00BC14DE"/>
    <w:pPr>
      <w:numPr>
        <w:numId w:val="1"/>
      </w:numPr>
    </w:pPr>
  </w:style>
  <w:style w:type="table" w:styleId="af0">
    <w:name w:val="Table Grid"/>
    <w:basedOn w:val="a2"/>
    <w:uiPriority w:val="59"/>
    <w:rsid w:val="007E6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uiPriority w:val="99"/>
    <w:semiHidden/>
    <w:unhideWhenUsed/>
    <w:rsid w:val="00EC712E"/>
    <w:rPr>
      <w:sz w:val="16"/>
      <w:szCs w:val="16"/>
    </w:rPr>
  </w:style>
  <w:style w:type="paragraph" w:styleId="af2">
    <w:name w:val="annotation text"/>
    <w:basedOn w:val="a0"/>
    <w:link w:val="Char4"/>
    <w:uiPriority w:val="99"/>
    <w:semiHidden/>
    <w:unhideWhenUsed/>
    <w:rsid w:val="00EC712E"/>
  </w:style>
  <w:style w:type="character" w:customStyle="1" w:styleId="Char4">
    <w:name w:val="Κείμενο σχολίου Char"/>
    <w:link w:val="af2"/>
    <w:uiPriority w:val="99"/>
    <w:semiHidden/>
    <w:rsid w:val="00EC712E"/>
    <w:rPr>
      <w:lang w:val="en-US" w:eastAsia="en-US"/>
    </w:rPr>
  </w:style>
  <w:style w:type="paragraph" w:styleId="af3">
    <w:name w:val="annotation subject"/>
    <w:basedOn w:val="af2"/>
    <w:next w:val="af2"/>
    <w:link w:val="Char5"/>
    <w:uiPriority w:val="99"/>
    <w:semiHidden/>
    <w:unhideWhenUsed/>
    <w:rsid w:val="00EC712E"/>
    <w:rPr>
      <w:b/>
      <w:bCs/>
    </w:rPr>
  </w:style>
  <w:style w:type="character" w:customStyle="1" w:styleId="Char5">
    <w:name w:val="Θέμα σχολίου Char"/>
    <w:link w:val="af3"/>
    <w:uiPriority w:val="99"/>
    <w:semiHidden/>
    <w:rsid w:val="00EC712E"/>
    <w:rPr>
      <w:b/>
      <w:bCs/>
      <w:lang w:val="en-US" w:eastAsia="en-US"/>
    </w:rPr>
  </w:style>
  <w:style w:type="paragraph" w:styleId="af4">
    <w:name w:val="Revision"/>
    <w:hidden/>
    <w:uiPriority w:val="99"/>
    <w:semiHidden/>
    <w:rsid w:val="006C5DD4"/>
    <w:pPr>
      <w:spacing w:after="200" w:line="252" w:lineRule="auto"/>
    </w:pPr>
    <w:rPr>
      <w:sz w:val="22"/>
      <w:szCs w:val="22"/>
    </w:rPr>
  </w:style>
  <w:style w:type="paragraph" w:styleId="-HTML">
    <w:name w:val="HTML Preformatted"/>
    <w:basedOn w:val="a0"/>
    <w:link w:val="-HTMLChar"/>
    <w:uiPriority w:val="99"/>
    <w:unhideWhenUsed/>
    <w:rsid w:val="00F60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l-GR" w:eastAsia="el-GR"/>
    </w:rPr>
  </w:style>
  <w:style w:type="character" w:customStyle="1" w:styleId="-HTMLChar">
    <w:name w:val="Προ-διαμορφωμένο HTML Char"/>
    <w:link w:val="-HTML"/>
    <w:uiPriority w:val="99"/>
    <w:rsid w:val="00F60540"/>
    <w:rPr>
      <w:rFonts w:ascii="Courier New" w:hAnsi="Courier New" w:cs="Courier New"/>
    </w:rPr>
  </w:style>
  <w:style w:type="character" w:customStyle="1" w:styleId="apple-converted-space">
    <w:name w:val="apple-converted-space"/>
    <w:basedOn w:val="a1"/>
    <w:rsid w:val="00A3330D"/>
  </w:style>
  <w:style w:type="character" w:styleId="af5">
    <w:name w:val="Emphasis"/>
    <w:uiPriority w:val="20"/>
    <w:qFormat/>
    <w:rsid w:val="00705B2A"/>
    <w:rPr>
      <w:caps/>
      <w:spacing w:val="5"/>
      <w:sz w:val="20"/>
      <w:szCs w:val="20"/>
    </w:rPr>
  </w:style>
  <w:style w:type="character" w:styleId="af6">
    <w:name w:val="Strong"/>
    <w:uiPriority w:val="22"/>
    <w:qFormat/>
    <w:rsid w:val="00705B2A"/>
    <w:rPr>
      <w:b/>
      <w:bCs/>
      <w:color w:val="943634"/>
      <w:spacing w:val="5"/>
    </w:rPr>
  </w:style>
  <w:style w:type="character" w:customStyle="1" w:styleId="1Char">
    <w:name w:val="Επικεφαλίδα 1 Char"/>
    <w:link w:val="1"/>
    <w:uiPriority w:val="9"/>
    <w:rsid w:val="00F112B3"/>
    <w:rPr>
      <w:rFonts w:ascii="Calibri" w:hAnsi="Calibri"/>
      <w:color w:val="632423"/>
      <w:spacing w:val="20"/>
      <w:sz w:val="28"/>
      <w:szCs w:val="28"/>
      <w:lang w:val="en-US" w:eastAsia="en-US" w:bidi="en-US"/>
    </w:rPr>
  </w:style>
  <w:style w:type="character" w:customStyle="1" w:styleId="2Char">
    <w:name w:val="Επικεφαλίδα 2 Char"/>
    <w:link w:val="2"/>
    <w:uiPriority w:val="9"/>
    <w:rsid w:val="0008578D"/>
    <w:rPr>
      <w:rFonts w:ascii="Calibri" w:hAnsi="Calibri"/>
      <w:color w:val="632423"/>
      <w:spacing w:val="15"/>
      <w:sz w:val="24"/>
      <w:szCs w:val="24"/>
      <w:lang w:val="en-US" w:eastAsia="en-US" w:bidi="en-US"/>
    </w:rPr>
  </w:style>
  <w:style w:type="character" w:customStyle="1" w:styleId="3Char">
    <w:name w:val="Επικεφαλίδα 3 Char"/>
    <w:link w:val="3"/>
    <w:uiPriority w:val="9"/>
    <w:rsid w:val="00705B2A"/>
    <w:rPr>
      <w:rFonts w:ascii="Calibri" w:hAnsi="Calibri"/>
      <w:caps/>
      <w:color w:val="622423"/>
      <w:sz w:val="24"/>
      <w:szCs w:val="24"/>
      <w:lang w:val="en-US" w:eastAsia="en-US" w:bidi="en-US"/>
    </w:rPr>
  </w:style>
  <w:style w:type="character" w:customStyle="1" w:styleId="4Char">
    <w:name w:val="Επικεφαλίδα 4 Char"/>
    <w:link w:val="4"/>
    <w:uiPriority w:val="9"/>
    <w:rsid w:val="00705B2A"/>
    <w:rPr>
      <w:rFonts w:ascii="Calibri" w:hAnsi="Calibri"/>
      <w:caps/>
      <w:color w:val="622423"/>
      <w:spacing w:val="10"/>
      <w:sz w:val="22"/>
      <w:szCs w:val="22"/>
      <w:lang w:val="en-US" w:eastAsia="en-US" w:bidi="en-US"/>
    </w:rPr>
  </w:style>
  <w:style w:type="character" w:customStyle="1" w:styleId="5Char">
    <w:name w:val="Επικεφαλίδα 5 Char"/>
    <w:link w:val="5"/>
    <w:uiPriority w:val="9"/>
    <w:rsid w:val="00705B2A"/>
    <w:rPr>
      <w:rFonts w:ascii="Calibri" w:hAnsi="Calibri"/>
      <w:caps/>
      <w:color w:val="622423"/>
      <w:spacing w:val="10"/>
      <w:sz w:val="22"/>
      <w:szCs w:val="22"/>
      <w:lang w:val="en-US" w:eastAsia="en-US" w:bidi="en-US"/>
    </w:rPr>
  </w:style>
  <w:style w:type="character" w:customStyle="1" w:styleId="6Char">
    <w:name w:val="Επικεφαλίδα 6 Char"/>
    <w:link w:val="6"/>
    <w:uiPriority w:val="9"/>
    <w:rsid w:val="00705B2A"/>
    <w:rPr>
      <w:rFonts w:ascii="Calibri" w:hAnsi="Calibri"/>
      <w:caps/>
      <w:color w:val="943634"/>
      <w:spacing w:val="10"/>
      <w:sz w:val="22"/>
      <w:szCs w:val="22"/>
      <w:lang w:val="en-US" w:eastAsia="en-US" w:bidi="en-US"/>
    </w:rPr>
  </w:style>
  <w:style w:type="character" w:customStyle="1" w:styleId="7Char">
    <w:name w:val="Επικεφαλίδα 7 Char"/>
    <w:link w:val="7"/>
    <w:uiPriority w:val="9"/>
    <w:rsid w:val="00705B2A"/>
    <w:rPr>
      <w:rFonts w:ascii="Calibri" w:hAnsi="Calibri"/>
      <w:i/>
      <w:iCs/>
      <w:caps/>
      <w:color w:val="943634"/>
      <w:spacing w:val="10"/>
      <w:sz w:val="22"/>
      <w:szCs w:val="22"/>
      <w:lang w:val="en-US" w:eastAsia="en-US" w:bidi="en-US"/>
    </w:rPr>
  </w:style>
  <w:style w:type="character" w:customStyle="1" w:styleId="8Char">
    <w:name w:val="Επικεφαλίδα 8 Char"/>
    <w:link w:val="8"/>
    <w:uiPriority w:val="9"/>
    <w:rsid w:val="00705B2A"/>
    <w:rPr>
      <w:rFonts w:ascii="Calibri" w:hAnsi="Calibri"/>
      <w:caps/>
      <w:spacing w:val="10"/>
      <w:lang w:val="en-US" w:eastAsia="en-US" w:bidi="en-US"/>
    </w:rPr>
  </w:style>
  <w:style w:type="character" w:customStyle="1" w:styleId="9Char">
    <w:name w:val="Επικεφαλίδα 9 Char"/>
    <w:link w:val="9"/>
    <w:uiPriority w:val="9"/>
    <w:rsid w:val="00705B2A"/>
    <w:rPr>
      <w:rFonts w:ascii="Calibri" w:hAnsi="Calibri"/>
      <w:i/>
      <w:iCs/>
      <w:caps/>
      <w:spacing w:val="10"/>
      <w:lang w:val="en-US" w:eastAsia="en-US" w:bidi="en-US"/>
    </w:rPr>
  </w:style>
  <w:style w:type="character" w:customStyle="1" w:styleId="Char">
    <w:name w:val="Τίτλος Char"/>
    <w:link w:val="a4"/>
    <w:uiPriority w:val="10"/>
    <w:rsid w:val="00705B2A"/>
    <w:rPr>
      <w:rFonts w:eastAsia="Times New Roman" w:cs="Times New Roman"/>
      <w:caps/>
      <w:color w:val="632423"/>
      <w:spacing w:val="50"/>
      <w:sz w:val="44"/>
      <w:szCs w:val="44"/>
    </w:rPr>
  </w:style>
  <w:style w:type="character" w:customStyle="1" w:styleId="Char0">
    <w:name w:val="Υπότιτλος Char"/>
    <w:link w:val="a5"/>
    <w:uiPriority w:val="11"/>
    <w:rsid w:val="00705B2A"/>
    <w:rPr>
      <w:rFonts w:eastAsia="Times New Roman" w:cs="Times New Roman"/>
      <w:caps/>
      <w:spacing w:val="20"/>
      <w:sz w:val="18"/>
      <w:szCs w:val="18"/>
    </w:rPr>
  </w:style>
  <w:style w:type="paragraph" w:styleId="af7">
    <w:name w:val="No Spacing"/>
    <w:basedOn w:val="a0"/>
    <w:link w:val="Char6"/>
    <w:uiPriority w:val="1"/>
    <w:qFormat/>
    <w:rsid w:val="00705B2A"/>
    <w:pPr>
      <w:spacing w:after="0" w:line="240" w:lineRule="auto"/>
    </w:pPr>
  </w:style>
  <w:style w:type="paragraph" w:styleId="af8">
    <w:name w:val="List Paragraph"/>
    <w:basedOn w:val="a0"/>
    <w:uiPriority w:val="34"/>
    <w:qFormat/>
    <w:rsid w:val="00705B2A"/>
    <w:pPr>
      <w:ind w:left="720"/>
      <w:contextualSpacing/>
    </w:pPr>
  </w:style>
  <w:style w:type="paragraph" w:styleId="af9">
    <w:name w:val="Quote"/>
    <w:basedOn w:val="a0"/>
    <w:next w:val="a0"/>
    <w:link w:val="Char7"/>
    <w:uiPriority w:val="29"/>
    <w:qFormat/>
    <w:rsid w:val="00705B2A"/>
    <w:rPr>
      <w:i/>
      <w:iCs/>
    </w:rPr>
  </w:style>
  <w:style w:type="character" w:customStyle="1" w:styleId="Char7">
    <w:name w:val="Απόσπασμα Char"/>
    <w:link w:val="af9"/>
    <w:uiPriority w:val="29"/>
    <w:rsid w:val="00705B2A"/>
    <w:rPr>
      <w:rFonts w:eastAsia="Times New Roman" w:cs="Times New Roman"/>
      <w:i/>
      <w:iCs/>
    </w:rPr>
  </w:style>
  <w:style w:type="paragraph" w:styleId="afa">
    <w:name w:val="Intense Quote"/>
    <w:basedOn w:val="a0"/>
    <w:next w:val="a0"/>
    <w:link w:val="Char8"/>
    <w:uiPriority w:val="30"/>
    <w:qFormat/>
    <w:rsid w:val="00705B2A"/>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har8">
    <w:name w:val="Έντονο απόσπ. Char"/>
    <w:link w:val="afa"/>
    <w:uiPriority w:val="30"/>
    <w:rsid w:val="00705B2A"/>
    <w:rPr>
      <w:rFonts w:eastAsia="Times New Roman" w:cs="Times New Roman"/>
      <w:caps/>
      <w:color w:val="622423"/>
      <w:spacing w:val="5"/>
      <w:sz w:val="20"/>
      <w:szCs w:val="20"/>
    </w:rPr>
  </w:style>
  <w:style w:type="character" w:styleId="afb">
    <w:name w:val="Subtle Emphasis"/>
    <w:uiPriority w:val="19"/>
    <w:qFormat/>
    <w:rsid w:val="00705B2A"/>
    <w:rPr>
      <w:i/>
      <w:iCs/>
    </w:rPr>
  </w:style>
  <w:style w:type="character" w:styleId="afc">
    <w:name w:val="Intense Emphasis"/>
    <w:uiPriority w:val="21"/>
    <w:qFormat/>
    <w:rsid w:val="00705B2A"/>
    <w:rPr>
      <w:i/>
      <w:iCs/>
      <w:caps/>
      <w:spacing w:val="10"/>
      <w:sz w:val="20"/>
      <w:szCs w:val="20"/>
    </w:rPr>
  </w:style>
  <w:style w:type="character" w:styleId="afd">
    <w:name w:val="Subtle Reference"/>
    <w:uiPriority w:val="31"/>
    <w:qFormat/>
    <w:rsid w:val="00705B2A"/>
    <w:rPr>
      <w:rFonts w:ascii="Calibri" w:eastAsia="Times New Roman" w:hAnsi="Calibri" w:cs="Times New Roman"/>
      <w:i/>
      <w:iCs/>
      <w:color w:val="622423"/>
    </w:rPr>
  </w:style>
  <w:style w:type="character" w:styleId="afe">
    <w:name w:val="Intense Reference"/>
    <w:uiPriority w:val="32"/>
    <w:qFormat/>
    <w:rsid w:val="00705B2A"/>
    <w:rPr>
      <w:rFonts w:ascii="Calibri" w:eastAsia="Times New Roman" w:hAnsi="Calibri" w:cs="Times New Roman"/>
      <w:b/>
      <w:bCs/>
      <w:i/>
      <w:iCs/>
      <w:color w:val="622423"/>
    </w:rPr>
  </w:style>
  <w:style w:type="character" w:styleId="aff">
    <w:name w:val="Book Title"/>
    <w:uiPriority w:val="33"/>
    <w:qFormat/>
    <w:rsid w:val="00705B2A"/>
    <w:rPr>
      <w:caps/>
      <w:color w:val="622423"/>
      <w:spacing w:val="5"/>
      <w:u w:color="622423"/>
    </w:rPr>
  </w:style>
  <w:style w:type="paragraph" w:styleId="aff0">
    <w:name w:val="TOC Heading"/>
    <w:basedOn w:val="1"/>
    <w:next w:val="a0"/>
    <w:uiPriority w:val="39"/>
    <w:semiHidden/>
    <w:unhideWhenUsed/>
    <w:qFormat/>
    <w:rsid w:val="00705B2A"/>
    <w:pPr>
      <w:outlineLvl w:val="9"/>
    </w:pPr>
  </w:style>
  <w:style w:type="paragraph" w:styleId="aff1">
    <w:name w:val="caption"/>
    <w:basedOn w:val="a0"/>
    <w:next w:val="a0"/>
    <w:uiPriority w:val="35"/>
    <w:semiHidden/>
    <w:unhideWhenUsed/>
    <w:qFormat/>
    <w:rsid w:val="00705B2A"/>
    <w:rPr>
      <w:caps/>
      <w:spacing w:val="10"/>
      <w:sz w:val="18"/>
      <w:szCs w:val="18"/>
    </w:rPr>
  </w:style>
  <w:style w:type="character" w:customStyle="1" w:styleId="Char6">
    <w:name w:val="Χωρίς διάστιχο Char"/>
    <w:basedOn w:val="a1"/>
    <w:link w:val="af7"/>
    <w:uiPriority w:val="1"/>
    <w:rsid w:val="00705B2A"/>
  </w:style>
  <w:style w:type="paragraph" w:styleId="Web">
    <w:name w:val="Normal (Web)"/>
    <w:basedOn w:val="a0"/>
    <w:uiPriority w:val="99"/>
    <w:semiHidden/>
    <w:unhideWhenUsed/>
    <w:rsid w:val="00793FB8"/>
    <w:pPr>
      <w:spacing w:before="100" w:beforeAutospacing="1" w:after="100" w:afterAutospacing="1" w:line="240" w:lineRule="auto"/>
      <w:jc w:val="left"/>
    </w:pPr>
    <w:rPr>
      <w:rFonts w:ascii="Times New Roman" w:hAnsi="Times New Roman"/>
      <w:sz w:val="24"/>
      <w:szCs w:val="24"/>
      <w:lang w:val="el-GR" w:eastAsia="el-GR" w:bidi="ar-SA"/>
    </w:rPr>
  </w:style>
  <w:style w:type="table" w:styleId="-2">
    <w:name w:val="Light List Accent 2"/>
    <w:basedOn w:val="a2"/>
    <w:uiPriority w:val="61"/>
    <w:rsid w:val="00AC284C"/>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11">
    <w:name w:val="Grid Table 1 Light"/>
    <w:basedOn w:val="a2"/>
    <w:uiPriority w:val="46"/>
    <w:rsid w:val="00D811E4"/>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Char1">
    <w:name w:val="Υποσέλιδο Char"/>
    <w:link w:val="a8"/>
    <w:semiHidden/>
    <w:rsid w:val="00DB7FEA"/>
    <w:rPr>
      <w:rFonts w:ascii="Calibri" w:hAnsi="Calibri"/>
      <w:sz w:val="22"/>
      <w:szCs w:val="22"/>
      <w:lang w:bidi="en-US"/>
    </w:rPr>
  </w:style>
  <w:style w:type="character" w:customStyle="1" w:styleId="Char2">
    <w:name w:val="Σώμα κειμένου Char"/>
    <w:link w:val="aa"/>
    <w:semiHidden/>
    <w:rsid w:val="00182AE0"/>
    <w:rPr>
      <w:rFonts w:ascii="Calibri" w:hAnsi="Calibri"/>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14958">
      <w:bodyDiv w:val="1"/>
      <w:marLeft w:val="0"/>
      <w:marRight w:val="0"/>
      <w:marTop w:val="0"/>
      <w:marBottom w:val="0"/>
      <w:divBdr>
        <w:top w:val="none" w:sz="0" w:space="0" w:color="auto"/>
        <w:left w:val="none" w:sz="0" w:space="0" w:color="auto"/>
        <w:bottom w:val="none" w:sz="0" w:space="0" w:color="auto"/>
        <w:right w:val="none" w:sz="0" w:space="0" w:color="auto"/>
      </w:divBdr>
    </w:div>
    <w:div w:id="47727718">
      <w:bodyDiv w:val="1"/>
      <w:marLeft w:val="0"/>
      <w:marRight w:val="0"/>
      <w:marTop w:val="0"/>
      <w:marBottom w:val="0"/>
      <w:divBdr>
        <w:top w:val="none" w:sz="0" w:space="0" w:color="auto"/>
        <w:left w:val="none" w:sz="0" w:space="0" w:color="auto"/>
        <w:bottom w:val="none" w:sz="0" w:space="0" w:color="auto"/>
        <w:right w:val="none" w:sz="0" w:space="0" w:color="auto"/>
      </w:divBdr>
    </w:div>
    <w:div w:id="65421200">
      <w:bodyDiv w:val="1"/>
      <w:marLeft w:val="0"/>
      <w:marRight w:val="0"/>
      <w:marTop w:val="0"/>
      <w:marBottom w:val="0"/>
      <w:divBdr>
        <w:top w:val="none" w:sz="0" w:space="0" w:color="auto"/>
        <w:left w:val="none" w:sz="0" w:space="0" w:color="auto"/>
        <w:bottom w:val="none" w:sz="0" w:space="0" w:color="auto"/>
        <w:right w:val="none" w:sz="0" w:space="0" w:color="auto"/>
      </w:divBdr>
    </w:div>
    <w:div w:id="71896858">
      <w:bodyDiv w:val="1"/>
      <w:marLeft w:val="0"/>
      <w:marRight w:val="0"/>
      <w:marTop w:val="0"/>
      <w:marBottom w:val="0"/>
      <w:divBdr>
        <w:top w:val="none" w:sz="0" w:space="0" w:color="auto"/>
        <w:left w:val="none" w:sz="0" w:space="0" w:color="auto"/>
        <w:bottom w:val="none" w:sz="0" w:space="0" w:color="auto"/>
        <w:right w:val="none" w:sz="0" w:space="0" w:color="auto"/>
      </w:divBdr>
    </w:div>
    <w:div w:id="93210354">
      <w:bodyDiv w:val="1"/>
      <w:marLeft w:val="0"/>
      <w:marRight w:val="0"/>
      <w:marTop w:val="0"/>
      <w:marBottom w:val="0"/>
      <w:divBdr>
        <w:top w:val="none" w:sz="0" w:space="0" w:color="auto"/>
        <w:left w:val="none" w:sz="0" w:space="0" w:color="auto"/>
        <w:bottom w:val="none" w:sz="0" w:space="0" w:color="auto"/>
        <w:right w:val="none" w:sz="0" w:space="0" w:color="auto"/>
      </w:divBdr>
      <w:divsChild>
        <w:div w:id="891765975">
          <w:marLeft w:val="1008"/>
          <w:marRight w:val="0"/>
          <w:marTop w:val="110"/>
          <w:marBottom w:val="0"/>
          <w:divBdr>
            <w:top w:val="none" w:sz="0" w:space="0" w:color="auto"/>
            <w:left w:val="none" w:sz="0" w:space="0" w:color="auto"/>
            <w:bottom w:val="none" w:sz="0" w:space="0" w:color="auto"/>
            <w:right w:val="none" w:sz="0" w:space="0" w:color="auto"/>
          </w:divBdr>
        </w:div>
        <w:div w:id="1895463634">
          <w:marLeft w:val="1008"/>
          <w:marRight w:val="0"/>
          <w:marTop w:val="110"/>
          <w:marBottom w:val="0"/>
          <w:divBdr>
            <w:top w:val="none" w:sz="0" w:space="0" w:color="auto"/>
            <w:left w:val="none" w:sz="0" w:space="0" w:color="auto"/>
            <w:bottom w:val="none" w:sz="0" w:space="0" w:color="auto"/>
            <w:right w:val="none" w:sz="0" w:space="0" w:color="auto"/>
          </w:divBdr>
        </w:div>
        <w:div w:id="2005468997">
          <w:marLeft w:val="1008"/>
          <w:marRight w:val="0"/>
          <w:marTop w:val="110"/>
          <w:marBottom w:val="0"/>
          <w:divBdr>
            <w:top w:val="none" w:sz="0" w:space="0" w:color="auto"/>
            <w:left w:val="none" w:sz="0" w:space="0" w:color="auto"/>
            <w:bottom w:val="none" w:sz="0" w:space="0" w:color="auto"/>
            <w:right w:val="none" w:sz="0" w:space="0" w:color="auto"/>
          </w:divBdr>
        </w:div>
        <w:div w:id="2101176650">
          <w:marLeft w:val="1008"/>
          <w:marRight w:val="0"/>
          <w:marTop w:val="110"/>
          <w:marBottom w:val="0"/>
          <w:divBdr>
            <w:top w:val="none" w:sz="0" w:space="0" w:color="auto"/>
            <w:left w:val="none" w:sz="0" w:space="0" w:color="auto"/>
            <w:bottom w:val="none" w:sz="0" w:space="0" w:color="auto"/>
            <w:right w:val="none" w:sz="0" w:space="0" w:color="auto"/>
          </w:divBdr>
        </w:div>
      </w:divsChild>
    </w:div>
    <w:div w:id="145829471">
      <w:bodyDiv w:val="1"/>
      <w:marLeft w:val="0"/>
      <w:marRight w:val="0"/>
      <w:marTop w:val="0"/>
      <w:marBottom w:val="0"/>
      <w:divBdr>
        <w:top w:val="none" w:sz="0" w:space="0" w:color="auto"/>
        <w:left w:val="none" w:sz="0" w:space="0" w:color="auto"/>
        <w:bottom w:val="none" w:sz="0" w:space="0" w:color="auto"/>
        <w:right w:val="none" w:sz="0" w:space="0" w:color="auto"/>
      </w:divBdr>
    </w:div>
    <w:div w:id="254632355">
      <w:bodyDiv w:val="1"/>
      <w:marLeft w:val="0"/>
      <w:marRight w:val="0"/>
      <w:marTop w:val="0"/>
      <w:marBottom w:val="0"/>
      <w:divBdr>
        <w:top w:val="none" w:sz="0" w:space="0" w:color="auto"/>
        <w:left w:val="none" w:sz="0" w:space="0" w:color="auto"/>
        <w:bottom w:val="none" w:sz="0" w:space="0" w:color="auto"/>
        <w:right w:val="none" w:sz="0" w:space="0" w:color="auto"/>
      </w:divBdr>
      <w:divsChild>
        <w:div w:id="1949775889">
          <w:marLeft w:val="0"/>
          <w:marRight w:val="0"/>
          <w:marTop w:val="0"/>
          <w:marBottom w:val="0"/>
          <w:divBdr>
            <w:top w:val="none" w:sz="0" w:space="0" w:color="auto"/>
            <w:left w:val="none" w:sz="0" w:space="0" w:color="auto"/>
            <w:bottom w:val="none" w:sz="0" w:space="0" w:color="auto"/>
            <w:right w:val="none" w:sz="0" w:space="0" w:color="auto"/>
          </w:divBdr>
        </w:div>
      </w:divsChild>
    </w:div>
    <w:div w:id="272179263">
      <w:bodyDiv w:val="1"/>
      <w:marLeft w:val="0"/>
      <w:marRight w:val="0"/>
      <w:marTop w:val="0"/>
      <w:marBottom w:val="0"/>
      <w:divBdr>
        <w:top w:val="none" w:sz="0" w:space="0" w:color="auto"/>
        <w:left w:val="none" w:sz="0" w:space="0" w:color="auto"/>
        <w:bottom w:val="none" w:sz="0" w:space="0" w:color="auto"/>
        <w:right w:val="none" w:sz="0" w:space="0" w:color="auto"/>
      </w:divBdr>
    </w:div>
    <w:div w:id="273098488">
      <w:bodyDiv w:val="1"/>
      <w:marLeft w:val="0"/>
      <w:marRight w:val="0"/>
      <w:marTop w:val="0"/>
      <w:marBottom w:val="0"/>
      <w:divBdr>
        <w:top w:val="none" w:sz="0" w:space="0" w:color="auto"/>
        <w:left w:val="none" w:sz="0" w:space="0" w:color="auto"/>
        <w:bottom w:val="none" w:sz="0" w:space="0" w:color="auto"/>
        <w:right w:val="none" w:sz="0" w:space="0" w:color="auto"/>
      </w:divBdr>
      <w:divsChild>
        <w:div w:id="1423145826">
          <w:marLeft w:val="0"/>
          <w:marRight w:val="0"/>
          <w:marTop w:val="0"/>
          <w:marBottom w:val="0"/>
          <w:divBdr>
            <w:top w:val="none" w:sz="0" w:space="0" w:color="auto"/>
            <w:left w:val="none" w:sz="0" w:space="0" w:color="auto"/>
            <w:bottom w:val="none" w:sz="0" w:space="0" w:color="auto"/>
            <w:right w:val="none" w:sz="0" w:space="0" w:color="auto"/>
          </w:divBdr>
        </w:div>
      </w:divsChild>
    </w:div>
    <w:div w:id="291181791">
      <w:bodyDiv w:val="1"/>
      <w:marLeft w:val="0"/>
      <w:marRight w:val="0"/>
      <w:marTop w:val="0"/>
      <w:marBottom w:val="0"/>
      <w:divBdr>
        <w:top w:val="none" w:sz="0" w:space="0" w:color="auto"/>
        <w:left w:val="none" w:sz="0" w:space="0" w:color="auto"/>
        <w:bottom w:val="none" w:sz="0" w:space="0" w:color="auto"/>
        <w:right w:val="none" w:sz="0" w:space="0" w:color="auto"/>
      </w:divBdr>
    </w:div>
    <w:div w:id="317658126">
      <w:bodyDiv w:val="1"/>
      <w:marLeft w:val="0"/>
      <w:marRight w:val="0"/>
      <w:marTop w:val="0"/>
      <w:marBottom w:val="0"/>
      <w:divBdr>
        <w:top w:val="none" w:sz="0" w:space="0" w:color="auto"/>
        <w:left w:val="none" w:sz="0" w:space="0" w:color="auto"/>
        <w:bottom w:val="none" w:sz="0" w:space="0" w:color="auto"/>
        <w:right w:val="none" w:sz="0" w:space="0" w:color="auto"/>
      </w:divBdr>
    </w:div>
    <w:div w:id="349994592">
      <w:bodyDiv w:val="1"/>
      <w:marLeft w:val="0"/>
      <w:marRight w:val="0"/>
      <w:marTop w:val="0"/>
      <w:marBottom w:val="0"/>
      <w:divBdr>
        <w:top w:val="none" w:sz="0" w:space="0" w:color="auto"/>
        <w:left w:val="none" w:sz="0" w:space="0" w:color="auto"/>
        <w:bottom w:val="none" w:sz="0" w:space="0" w:color="auto"/>
        <w:right w:val="none" w:sz="0" w:space="0" w:color="auto"/>
      </w:divBdr>
      <w:divsChild>
        <w:div w:id="482966921">
          <w:marLeft w:val="0"/>
          <w:marRight w:val="0"/>
          <w:marTop w:val="0"/>
          <w:marBottom w:val="0"/>
          <w:divBdr>
            <w:top w:val="none" w:sz="0" w:space="0" w:color="auto"/>
            <w:left w:val="none" w:sz="0" w:space="0" w:color="auto"/>
            <w:bottom w:val="none" w:sz="0" w:space="0" w:color="auto"/>
            <w:right w:val="none" w:sz="0" w:space="0" w:color="auto"/>
          </w:divBdr>
        </w:div>
        <w:div w:id="633757192">
          <w:marLeft w:val="0"/>
          <w:marRight w:val="0"/>
          <w:marTop w:val="0"/>
          <w:marBottom w:val="0"/>
          <w:divBdr>
            <w:top w:val="none" w:sz="0" w:space="0" w:color="auto"/>
            <w:left w:val="none" w:sz="0" w:space="0" w:color="auto"/>
            <w:bottom w:val="none" w:sz="0" w:space="0" w:color="auto"/>
            <w:right w:val="none" w:sz="0" w:space="0" w:color="auto"/>
          </w:divBdr>
        </w:div>
        <w:div w:id="730226339">
          <w:marLeft w:val="0"/>
          <w:marRight w:val="0"/>
          <w:marTop w:val="0"/>
          <w:marBottom w:val="0"/>
          <w:divBdr>
            <w:top w:val="none" w:sz="0" w:space="0" w:color="auto"/>
            <w:left w:val="none" w:sz="0" w:space="0" w:color="auto"/>
            <w:bottom w:val="none" w:sz="0" w:space="0" w:color="auto"/>
            <w:right w:val="none" w:sz="0" w:space="0" w:color="auto"/>
          </w:divBdr>
        </w:div>
        <w:div w:id="2003121083">
          <w:marLeft w:val="0"/>
          <w:marRight w:val="0"/>
          <w:marTop w:val="0"/>
          <w:marBottom w:val="0"/>
          <w:divBdr>
            <w:top w:val="none" w:sz="0" w:space="0" w:color="auto"/>
            <w:left w:val="none" w:sz="0" w:space="0" w:color="auto"/>
            <w:bottom w:val="none" w:sz="0" w:space="0" w:color="auto"/>
            <w:right w:val="none" w:sz="0" w:space="0" w:color="auto"/>
          </w:divBdr>
        </w:div>
      </w:divsChild>
    </w:div>
    <w:div w:id="355616462">
      <w:bodyDiv w:val="1"/>
      <w:marLeft w:val="0"/>
      <w:marRight w:val="0"/>
      <w:marTop w:val="0"/>
      <w:marBottom w:val="0"/>
      <w:divBdr>
        <w:top w:val="none" w:sz="0" w:space="0" w:color="auto"/>
        <w:left w:val="none" w:sz="0" w:space="0" w:color="auto"/>
        <w:bottom w:val="none" w:sz="0" w:space="0" w:color="auto"/>
        <w:right w:val="none" w:sz="0" w:space="0" w:color="auto"/>
      </w:divBdr>
    </w:div>
    <w:div w:id="368263071">
      <w:bodyDiv w:val="1"/>
      <w:marLeft w:val="0"/>
      <w:marRight w:val="0"/>
      <w:marTop w:val="0"/>
      <w:marBottom w:val="0"/>
      <w:divBdr>
        <w:top w:val="none" w:sz="0" w:space="0" w:color="auto"/>
        <w:left w:val="none" w:sz="0" w:space="0" w:color="auto"/>
        <w:bottom w:val="none" w:sz="0" w:space="0" w:color="auto"/>
        <w:right w:val="none" w:sz="0" w:space="0" w:color="auto"/>
      </w:divBdr>
    </w:div>
    <w:div w:id="368381406">
      <w:bodyDiv w:val="1"/>
      <w:marLeft w:val="0"/>
      <w:marRight w:val="0"/>
      <w:marTop w:val="0"/>
      <w:marBottom w:val="0"/>
      <w:divBdr>
        <w:top w:val="none" w:sz="0" w:space="0" w:color="auto"/>
        <w:left w:val="none" w:sz="0" w:space="0" w:color="auto"/>
        <w:bottom w:val="none" w:sz="0" w:space="0" w:color="auto"/>
        <w:right w:val="none" w:sz="0" w:space="0" w:color="auto"/>
      </w:divBdr>
    </w:div>
    <w:div w:id="368801470">
      <w:bodyDiv w:val="1"/>
      <w:marLeft w:val="0"/>
      <w:marRight w:val="0"/>
      <w:marTop w:val="0"/>
      <w:marBottom w:val="0"/>
      <w:divBdr>
        <w:top w:val="none" w:sz="0" w:space="0" w:color="auto"/>
        <w:left w:val="none" w:sz="0" w:space="0" w:color="auto"/>
        <w:bottom w:val="none" w:sz="0" w:space="0" w:color="auto"/>
        <w:right w:val="none" w:sz="0" w:space="0" w:color="auto"/>
      </w:divBdr>
    </w:div>
    <w:div w:id="402339908">
      <w:bodyDiv w:val="1"/>
      <w:marLeft w:val="0"/>
      <w:marRight w:val="0"/>
      <w:marTop w:val="0"/>
      <w:marBottom w:val="0"/>
      <w:divBdr>
        <w:top w:val="none" w:sz="0" w:space="0" w:color="auto"/>
        <w:left w:val="none" w:sz="0" w:space="0" w:color="auto"/>
        <w:bottom w:val="none" w:sz="0" w:space="0" w:color="auto"/>
        <w:right w:val="none" w:sz="0" w:space="0" w:color="auto"/>
      </w:divBdr>
    </w:div>
    <w:div w:id="414520464">
      <w:bodyDiv w:val="1"/>
      <w:marLeft w:val="0"/>
      <w:marRight w:val="0"/>
      <w:marTop w:val="0"/>
      <w:marBottom w:val="0"/>
      <w:divBdr>
        <w:top w:val="none" w:sz="0" w:space="0" w:color="auto"/>
        <w:left w:val="none" w:sz="0" w:space="0" w:color="auto"/>
        <w:bottom w:val="none" w:sz="0" w:space="0" w:color="auto"/>
        <w:right w:val="none" w:sz="0" w:space="0" w:color="auto"/>
      </w:divBdr>
    </w:div>
    <w:div w:id="435249838">
      <w:bodyDiv w:val="1"/>
      <w:marLeft w:val="0"/>
      <w:marRight w:val="0"/>
      <w:marTop w:val="0"/>
      <w:marBottom w:val="0"/>
      <w:divBdr>
        <w:top w:val="none" w:sz="0" w:space="0" w:color="auto"/>
        <w:left w:val="none" w:sz="0" w:space="0" w:color="auto"/>
        <w:bottom w:val="none" w:sz="0" w:space="0" w:color="auto"/>
        <w:right w:val="none" w:sz="0" w:space="0" w:color="auto"/>
      </w:divBdr>
      <w:divsChild>
        <w:div w:id="331419416">
          <w:marLeft w:val="0"/>
          <w:marRight w:val="0"/>
          <w:marTop w:val="0"/>
          <w:marBottom w:val="0"/>
          <w:divBdr>
            <w:top w:val="none" w:sz="0" w:space="0" w:color="auto"/>
            <w:left w:val="none" w:sz="0" w:space="0" w:color="auto"/>
            <w:bottom w:val="none" w:sz="0" w:space="0" w:color="auto"/>
            <w:right w:val="none" w:sz="0" w:space="0" w:color="auto"/>
          </w:divBdr>
        </w:div>
      </w:divsChild>
    </w:div>
    <w:div w:id="549417466">
      <w:bodyDiv w:val="1"/>
      <w:marLeft w:val="0"/>
      <w:marRight w:val="0"/>
      <w:marTop w:val="0"/>
      <w:marBottom w:val="0"/>
      <w:divBdr>
        <w:top w:val="none" w:sz="0" w:space="0" w:color="auto"/>
        <w:left w:val="none" w:sz="0" w:space="0" w:color="auto"/>
        <w:bottom w:val="none" w:sz="0" w:space="0" w:color="auto"/>
        <w:right w:val="none" w:sz="0" w:space="0" w:color="auto"/>
      </w:divBdr>
    </w:div>
    <w:div w:id="588082013">
      <w:bodyDiv w:val="1"/>
      <w:marLeft w:val="0"/>
      <w:marRight w:val="0"/>
      <w:marTop w:val="0"/>
      <w:marBottom w:val="0"/>
      <w:divBdr>
        <w:top w:val="none" w:sz="0" w:space="0" w:color="auto"/>
        <w:left w:val="none" w:sz="0" w:space="0" w:color="auto"/>
        <w:bottom w:val="none" w:sz="0" w:space="0" w:color="auto"/>
        <w:right w:val="none" w:sz="0" w:space="0" w:color="auto"/>
      </w:divBdr>
    </w:div>
    <w:div w:id="607353438">
      <w:bodyDiv w:val="1"/>
      <w:marLeft w:val="0"/>
      <w:marRight w:val="0"/>
      <w:marTop w:val="0"/>
      <w:marBottom w:val="0"/>
      <w:divBdr>
        <w:top w:val="none" w:sz="0" w:space="0" w:color="auto"/>
        <w:left w:val="none" w:sz="0" w:space="0" w:color="auto"/>
        <w:bottom w:val="none" w:sz="0" w:space="0" w:color="auto"/>
        <w:right w:val="none" w:sz="0" w:space="0" w:color="auto"/>
      </w:divBdr>
    </w:div>
    <w:div w:id="620382607">
      <w:bodyDiv w:val="1"/>
      <w:marLeft w:val="0"/>
      <w:marRight w:val="0"/>
      <w:marTop w:val="0"/>
      <w:marBottom w:val="0"/>
      <w:divBdr>
        <w:top w:val="none" w:sz="0" w:space="0" w:color="auto"/>
        <w:left w:val="none" w:sz="0" w:space="0" w:color="auto"/>
        <w:bottom w:val="none" w:sz="0" w:space="0" w:color="auto"/>
        <w:right w:val="none" w:sz="0" w:space="0" w:color="auto"/>
      </w:divBdr>
    </w:div>
    <w:div w:id="647905170">
      <w:bodyDiv w:val="1"/>
      <w:marLeft w:val="0"/>
      <w:marRight w:val="0"/>
      <w:marTop w:val="0"/>
      <w:marBottom w:val="0"/>
      <w:divBdr>
        <w:top w:val="none" w:sz="0" w:space="0" w:color="auto"/>
        <w:left w:val="none" w:sz="0" w:space="0" w:color="auto"/>
        <w:bottom w:val="none" w:sz="0" w:space="0" w:color="auto"/>
        <w:right w:val="none" w:sz="0" w:space="0" w:color="auto"/>
      </w:divBdr>
    </w:div>
    <w:div w:id="710808059">
      <w:bodyDiv w:val="1"/>
      <w:marLeft w:val="0"/>
      <w:marRight w:val="0"/>
      <w:marTop w:val="0"/>
      <w:marBottom w:val="0"/>
      <w:divBdr>
        <w:top w:val="none" w:sz="0" w:space="0" w:color="auto"/>
        <w:left w:val="none" w:sz="0" w:space="0" w:color="auto"/>
        <w:bottom w:val="none" w:sz="0" w:space="0" w:color="auto"/>
        <w:right w:val="none" w:sz="0" w:space="0" w:color="auto"/>
      </w:divBdr>
    </w:div>
    <w:div w:id="727607226">
      <w:bodyDiv w:val="1"/>
      <w:marLeft w:val="0"/>
      <w:marRight w:val="0"/>
      <w:marTop w:val="0"/>
      <w:marBottom w:val="0"/>
      <w:divBdr>
        <w:top w:val="none" w:sz="0" w:space="0" w:color="auto"/>
        <w:left w:val="none" w:sz="0" w:space="0" w:color="auto"/>
        <w:bottom w:val="none" w:sz="0" w:space="0" w:color="auto"/>
        <w:right w:val="none" w:sz="0" w:space="0" w:color="auto"/>
      </w:divBdr>
      <w:divsChild>
        <w:div w:id="219487855">
          <w:marLeft w:val="0"/>
          <w:marRight w:val="0"/>
          <w:marTop w:val="0"/>
          <w:marBottom w:val="0"/>
          <w:divBdr>
            <w:top w:val="none" w:sz="0" w:space="0" w:color="auto"/>
            <w:left w:val="none" w:sz="0" w:space="0" w:color="auto"/>
            <w:bottom w:val="none" w:sz="0" w:space="0" w:color="auto"/>
            <w:right w:val="none" w:sz="0" w:space="0" w:color="auto"/>
          </w:divBdr>
        </w:div>
      </w:divsChild>
    </w:div>
    <w:div w:id="744109266">
      <w:bodyDiv w:val="1"/>
      <w:marLeft w:val="0"/>
      <w:marRight w:val="0"/>
      <w:marTop w:val="0"/>
      <w:marBottom w:val="0"/>
      <w:divBdr>
        <w:top w:val="none" w:sz="0" w:space="0" w:color="auto"/>
        <w:left w:val="none" w:sz="0" w:space="0" w:color="auto"/>
        <w:bottom w:val="none" w:sz="0" w:space="0" w:color="auto"/>
        <w:right w:val="none" w:sz="0" w:space="0" w:color="auto"/>
      </w:divBdr>
    </w:div>
    <w:div w:id="775055352">
      <w:bodyDiv w:val="1"/>
      <w:marLeft w:val="0"/>
      <w:marRight w:val="0"/>
      <w:marTop w:val="0"/>
      <w:marBottom w:val="0"/>
      <w:divBdr>
        <w:top w:val="none" w:sz="0" w:space="0" w:color="auto"/>
        <w:left w:val="none" w:sz="0" w:space="0" w:color="auto"/>
        <w:bottom w:val="none" w:sz="0" w:space="0" w:color="auto"/>
        <w:right w:val="none" w:sz="0" w:space="0" w:color="auto"/>
      </w:divBdr>
    </w:div>
    <w:div w:id="778374587">
      <w:bodyDiv w:val="1"/>
      <w:marLeft w:val="0"/>
      <w:marRight w:val="0"/>
      <w:marTop w:val="0"/>
      <w:marBottom w:val="0"/>
      <w:divBdr>
        <w:top w:val="none" w:sz="0" w:space="0" w:color="auto"/>
        <w:left w:val="none" w:sz="0" w:space="0" w:color="auto"/>
        <w:bottom w:val="none" w:sz="0" w:space="0" w:color="auto"/>
        <w:right w:val="none" w:sz="0" w:space="0" w:color="auto"/>
      </w:divBdr>
    </w:div>
    <w:div w:id="791627603">
      <w:bodyDiv w:val="1"/>
      <w:marLeft w:val="0"/>
      <w:marRight w:val="0"/>
      <w:marTop w:val="0"/>
      <w:marBottom w:val="0"/>
      <w:divBdr>
        <w:top w:val="none" w:sz="0" w:space="0" w:color="auto"/>
        <w:left w:val="none" w:sz="0" w:space="0" w:color="auto"/>
        <w:bottom w:val="none" w:sz="0" w:space="0" w:color="auto"/>
        <w:right w:val="none" w:sz="0" w:space="0" w:color="auto"/>
      </w:divBdr>
    </w:div>
    <w:div w:id="841706074">
      <w:bodyDiv w:val="1"/>
      <w:marLeft w:val="0"/>
      <w:marRight w:val="0"/>
      <w:marTop w:val="0"/>
      <w:marBottom w:val="0"/>
      <w:divBdr>
        <w:top w:val="none" w:sz="0" w:space="0" w:color="auto"/>
        <w:left w:val="none" w:sz="0" w:space="0" w:color="auto"/>
        <w:bottom w:val="none" w:sz="0" w:space="0" w:color="auto"/>
        <w:right w:val="none" w:sz="0" w:space="0" w:color="auto"/>
      </w:divBdr>
    </w:div>
    <w:div w:id="852185697">
      <w:bodyDiv w:val="1"/>
      <w:marLeft w:val="0"/>
      <w:marRight w:val="0"/>
      <w:marTop w:val="0"/>
      <w:marBottom w:val="0"/>
      <w:divBdr>
        <w:top w:val="none" w:sz="0" w:space="0" w:color="auto"/>
        <w:left w:val="none" w:sz="0" w:space="0" w:color="auto"/>
        <w:bottom w:val="none" w:sz="0" w:space="0" w:color="auto"/>
        <w:right w:val="none" w:sz="0" w:space="0" w:color="auto"/>
      </w:divBdr>
    </w:div>
    <w:div w:id="914431707">
      <w:bodyDiv w:val="1"/>
      <w:marLeft w:val="0"/>
      <w:marRight w:val="0"/>
      <w:marTop w:val="0"/>
      <w:marBottom w:val="0"/>
      <w:divBdr>
        <w:top w:val="none" w:sz="0" w:space="0" w:color="auto"/>
        <w:left w:val="none" w:sz="0" w:space="0" w:color="auto"/>
        <w:bottom w:val="none" w:sz="0" w:space="0" w:color="auto"/>
        <w:right w:val="none" w:sz="0" w:space="0" w:color="auto"/>
      </w:divBdr>
    </w:div>
    <w:div w:id="1005590248">
      <w:bodyDiv w:val="1"/>
      <w:marLeft w:val="0"/>
      <w:marRight w:val="0"/>
      <w:marTop w:val="0"/>
      <w:marBottom w:val="0"/>
      <w:divBdr>
        <w:top w:val="none" w:sz="0" w:space="0" w:color="auto"/>
        <w:left w:val="none" w:sz="0" w:space="0" w:color="auto"/>
        <w:bottom w:val="none" w:sz="0" w:space="0" w:color="auto"/>
        <w:right w:val="none" w:sz="0" w:space="0" w:color="auto"/>
      </w:divBdr>
    </w:div>
    <w:div w:id="1022172376">
      <w:bodyDiv w:val="1"/>
      <w:marLeft w:val="0"/>
      <w:marRight w:val="0"/>
      <w:marTop w:val="0"/>
      <w:marBottom w:val="0"/>
      <w:divBdr>
        <w:top w:val="none" w:sz="0" w:space="0" w:color="auto"/>
        <w:left w:val="none" w:sz="0" w:space="0" w:color="auto"/>
        <w:bottom w:val="none" w:sz="0" w:space="0" w:color="auto"/>
        <w:right w:val="none" w:sz="0" w:space="0" w:color="auto"/>
      </w:divBdr>
    </w:div>
    <w:div w:id="1039359766">
      <w:bodyDiv w:val="1"/>
      <w:marLeft w:val="0"/>
      <w:marRight w:val="0"/>
      <w:marTop w:val="0"/>
      <w:marBottom w:val="0"/>
      <w:divBdr>
        <w:top w:val="none" w:sz="0" w:space="0" w:color="auto"/>
        <w:left w:val="none" w:sz="0" w:space="0" w:color="auto"/>
        <w:bottom w:val="none" w:sz="0" w:space="0" w:color="auto"/>
        <w:right w:val="none" w:sz="0" w:space="0" w:color="auto"/>
      </w:divBdr>
    </w:div>
    <w:div w:id="1093818921">
      <w:bodyDiv w:val="1"/>
      <w:marLeft w:val="0"/>
      <w:marRight w:val="0"/>
      <w:marTop w:val="0"/>
      <w:marBottom w:val="0"/>
      <w:divBdr>
        <w:top w:val="none" w:sz="0" w:space="0" w:color="auto"/>
        <w:left w:val="none" w:sz="0" w:space="0" w:color="auto"/>
        <w:bottom w:val="none" w:sz="0" w:space="0" w:color="auto"/>
        <w:right w:val="none" w:sz="0" w:space="0" w:color="auto"/>
      </w:divBdr>
    </w:div>
    <w:div w:id="1106340774">
      <w:bodyDiv w:val="1"/>
      <w:marLeft w:val="0"/>
      <w:marRight w:val="0"/>
      <w:marTop w:val="0"/>
      <w:marBottom w:val="0"/>
      <w:divBdr>
        <w:top w:val="none" w:sz="0" w:space="0" w:color="auto"/>
        <w:left w:val="none" w:sz="0" w:space="0" w:color="auto"/>
        <w:bottom w:val="none" w:sz="0" w:space="0" w:color="auto"/>
        <w:right w:val="none" w:sz="0" w:space="0" w:color="auto"/>
      </w:divBdr>
      <w:divsChild>
        <w:div w:id="910895278">
          <w:marLeft w:val="0"/>
          <w:marRight w:val="0"/>
          <w:marTop w:val="0"/>
          <w:marBottom w:val="0"/>
          <w:divBdr>
            <w:top w:val="none" w:sz="0" w:space="0" w:color="auto"/>
            <w:left w:val="none" w:sz="0" w:space="0" w:color="auto"/>
            <w:bottom w:val="none" w:sz="0" w:space="0" w:color="auto"/>
            <w:right w:val="none" w:sz="0" w:space="0" w:color="auto"/>
          </w:divBdr>
        </w:div>
      </w:divsChild>
    </w:div>
    <w:div w:id="1163470411">
      <w:bodyDiv w:val="1"/>
      <w:marLeft w:val="0"/>
      <w:marRight w:val="0"/>
      <w:marTop w:val="0"/>
      <w:marBottom w:val="0"/>
      <w:divBdr>
        <w:top w:val="none" w:sz="0" w:space="0" w:color="auto"/>
        <w:left w:val="none" w:sz="0" w:space="0" w:color="auto"/>
        <w:bottom w:val="none" w:sz="0" w:space="0" w:color="auto"/>
        <w:right w:val="none" w:sz="0" w:space="0" w:color="auto"/>
      </w:divBdr>
    </w:div>
    <w:div w:id="1219852474">
      <w:bodyDiv w:val="1"/>
      <w:marLeft w:val="0"/>
      <w:marRight w:val="0"/>
      <w:marTop w:val="0"/>
      <w:marBottom w:val="0"/>
      <w:divBdr>
        <w:top w:val="none" w:sz="0" w:space="0" w:color="auto"/>
        <w:left w:val="none" w:sz="0" w:space="0" w:color="auto"/>
        <w:bottom w:val="none" w:sz="0" w:space="0" w:color="auto"/>
        <w:right w:val="none" w:sz="0" w:space="0" w:color="auto"/>
      </w:divBdr>
    </w:div>
    <w:div w:id="1274171628">
      <w:bodyDiv w:val="1"/>
      <w:marLeft w:val="0"/>
      <w:marRight w:val="0"/>
      <w:marTop w:val="0"/>
      <w:marBottom w:val="0"/>
      <w:divBdr>
        <w:top w:val="none" w:sz="0" w:space="0" w:color="auto"/>
        <w:left w:val="none" w:sz="0" w:space="0" w:color="auto"/>
        <w:bottom w:val="none" w:sz="0" w:space="0" w:color="auto"/>
        <w:right w:val="none" w:sz="0" w:space="0" w:color="auto"/>
      </w:divBdr>
    </w:div>
    <w:div w:id="1311711059">
      <w:bodyDiv w:val="1"/>
      <w:marLeft w:val="0"/>
      <w:marRight w:val="0"/>
      <w:marTop w:val="0"/>
      <w:marBottom w:val="0"/>
      <w:divBdr>
        <w:top w:val="none" w:sz="0" w:space="0" w:color="auto"/>
        <w:left w:val="none" w:sz="0" w:space="0" w:color="auto"/>
        <w:bottom w:val="none" w:sz="0" w:space="0" w:color="auto"/>
        <w:right w:val="none" w:sz="0" w:space="0" w:color="auto"/>
      </w:divBdr>
    </w:div>
    <w:div w:id="1370184195">
      <w:bodyDiv w:val="1"/>
      <w:marLeft w:val="0"/>
      <w:marRight w:val="0"/>
      <w:marTop w:val="0"/>
      <w:marBottom w:val="0"/>
      <w:divBdr>
        <w:top w:val="none" w:sz="0" w:space="0" w:color="auto"/>
        <w:left w:val="none" w:sz="0" w:space="0" w:color="auto"/>
        <w:bottom w:val="none" w:sz="0" w:space="0" w:color="auto"/>
        <w:right w:val="none" w:sz="0" w:space="0" w:color="auto"/>
      </w:divBdr>
    </w:div>
    <w:div w:id="1391226830">
      <w:bodyDiv w:val="1"/>
      <w:marLeft w:val="0"/>
      <w:marRight w:val="0"/>
      <w:marTop w:val="0"/>
      <w:marBottom w:val="0"/>
      <w:divBdr>
        <w:top w:val="none" w:sz="0" w:space="0" w:color="auto"/>
        <w:left w:val="none" w:sz="0" w:space="0" w:color="auto"/>
        <w:bottom w:val="none" w:sz="0" w:space="0" w:color="auto"/>
        <w:right w:val="none" w:sz="0" w:space="0" w:color="auto"/>
      </w:divBdr>
      <w:divsChild>
        <w:div w:id="345210424">
          <w:marLeft w:val="1008"/>
          <w:marRight w:val="0"/>
          <w:marTop w:val="110"/>
          <w:marBottom w:val="0"/>
          <w:divBdr>
            <w:top w:val="none" w:sz="0" w:space="0" w:color="auto"/>
            <w:left w:val="none" w:sz="0" w:space="0" w:color="auto"/>
            <w:bottom w:val="none" w:sz="0" w:space="0" w:color="auto"/>
            <w:right w:val="none" w:sz="0" w:space="0" w:color="auto"/>
          </w:divBdr>
        </w:div>
        <w:div w:id="678822224">
          <w:marLeft w:val="1008"/>
          <w:marRight w:val="0"/>
          <w:marTop w:val="110"/>
          <w:marBottom w:val="0"/>
          <w:divBdr>
            <w:top w:val="none" w:sz="0" w:space="0" w:color="auto"/>
            <w:left w:val="none" w:sz="0" w:space="0" w:color="auto"/>
            <w:bottom w:val="none" w:sz="0" w:space="0" w:color="auto"/>
            <w:right w:val="none" w:sz="0" w:space="0" w:color="auto"/>
          </w:divBdr>
        </w:div>
        <w:div w:id="1340427010">
          <w:marLeft w:val="1008"/>
          <w:marRight w:val="0"/>
          <w:marTop w:val="110"/>
          <w:marBottom w:val="0"/>
          <w:divBdr>
            <w:top w:val="none" w:sz="0" w:space="0" w:color="auto"/>
            <w:left w:val="none" w:sz="0" w:space="0" w:color="auto"/>
            <w:bottom w:val="none" w:sz="0" w:space="0" w:color="auto"/>
            <w:right w:val="none" w:sz="0" w:space="0" w:color="auto"/>
          </w:divBdr>
        </w:div>
        <w:div w:id="1361979577">
          <w:marLeft w:val="1008"/>
          <w:marRight w:val="0"/>
          <w:marTop w:val="110"/>
          <w:marBottom w:val="0"/>
          <w:divBdr>
            <w:top w:val="none" w:sz="0" w:space="0" w:color="auto"/>
            <w:left w:val="none" w:sz="0" w:space="0" w:color="auto"/>
            <w:bottom w:val="none" w:sz="0" w:space="0" w:color="auto"/>
            <w:right w:val="none" w:sz="0" w:space="0" w:color="auto"/>
          </w:divBdr>
        </w:div>
        <w:div w:id="1933589078">
          <w:marLeft w:val="1008"/>
          <w:marRight w:val="0"/>
          <w:marTop w:val="110"/>
          <w:marBottom w:val="0"/>
          <w:divBdr>
            <w:top w:val="none" w:sz="0" w:space="0" w:color="auto"/>
            <w:left w:val="none" w:sz="0" w:space="0" w:color="auto"/>
            <w:bottom w:val="none" w:sz="0" w:space="0" w:color="auto"/>
            <w:right w:val="none" w:sz="0" w:space="0" w:color="auto"/>
          </w:divBdr>
        </w:div>
      </w:divsChild>
    </w:div>
    <w:div w:id="1452213631">
      <w:bodyDiv w:val="1"/>
      <w:marLeft w:val="0"/>
      <w:marRight w:val="0"/>
      <w:marTop w:val="0"/>
      <w:marBottom w:val="0"/>
      <w:divBdr>
        <w:top w:val="none" w:sz="0" w:space="0" w:color="auto"/>
        <w:left w:val="none" w:sz="0" w:space="0" w:color="auto"/>
        <w:bottom w:val="none" w:sz="0" w:space="0" w:color="auto"/>
        <w:right w:val="none" w:sz="0" w:space="0" w:color="auto"/>
      </w:divBdr>
    </w:div>
    <w:div w:id="1457597181">
      <w:bodyDiv w:val="1"/>
      <w:marLeft w:val="0"/>
      <w:marRight w:val="0"/>
      <w:marTop w:val="0"/>
      <w:marBottom w:val="0"/>
      <w:divBdr>
        <w:top w:val="none" w:sz="0" w:space="0" w:color="auto"/>
        <w:left w:val="none" w:sz="0" w:space="0" w:color="auto"/>
        <w:bottom w:val="none" w:sz="0" w:space="0" w:color="auto"/>
        <w:right w:val="none" w:sz="0" w:space="0" w:color="auto"/>
      </w:divBdr>
    </w:div>
    <w:div w:id="1472093794">
      <w:bodyDiv w:val="1"/>
      <w:marLeft w:val="0"/>
      <w:marRight w:val="0"/>
      <w:marTop w:val="0"/>
      <w:marBottom w:val="0"/>
      <w:divBdr>
        <w:top w:val="none" w:sz="0" w:space="0" w:color="auto"/>
        <w:left w:val="none" w:sz="0" w:space="0" w:color="auto"/>
        <w:bottom w:val="none" w:sz="0" w:space="0" w:color="auto"/>
        <w:right w:val="none" w:sz="0" w:space="0" w:color="auto"/>
      </w:divBdr>
    </w:div>
    <w:div w:id="1472822956">
      <w:bodyDiv w:val="1"/>
      <w:marLeft w:val="0"/>
      <w:marRight w:val="0"/>
      <w:marTop w:val="0"/>
      <w:marBottom w:val="0"/>
      <w:divBdr>
        <w:top w:val="none" w:sz="0" w:space="0" w:color="auto"/>
        <w:left w:val="none" w:sz="0" w:space="0" w:color="auto"/>
        <w:bottom w:val="none" w:sz="0" w:space="0" w:color="auto"/>
        <w:right w:val="none" w:sz="0" w:space="0" w:color="auto"/>
      </w:divBdr>
      <w:divsChild>
        <w:div w:id="1271280202">
          <w:marLeft w:val="0"/>
          <w:marRight w:val="0"/>
          <w:marTop w:val="0"/>
          <w:marBottom w:val="0"/>
          <w:divBdr>
            <w:top w:val="none" w:sz="0" w:space="0" w:color="auto"/>
            <w:left w:val="none" w:sz="0" w:space="0" w:color="auto"/>
            <w:bottom w:val="none" w:sz="0" w:space="0" w:color="auto"/>
            <w:right w:val="none" w:sz="0" w:space="0" w:color="auto"/>
          </w:divBdr>
        </w:div>
      </w:divsChild>
    </w:div>
    <w:div w:id="1505052730">
      <w:bodyDiv w:val="1"/>
      <w:marLeft w:val="0"/>
      <w:marRight w:val="0"/>
      <w:marTop w:val="0"/>
      <w:marBottom w:val="0"/>
      <w:divBdr>
        <w:top w:val="none" w:sz="0" w:space="0" w:color="auto"/>
        <w:left w:val="none" w:sz="0" w:space="0" w:color="auto"/>
        <w:bottom w:val="none" w:sz="0" w:space="0" w:color="auto"/>
        <w:right w:val="none" w:sz="0" w:space="0" w:color="auto"/>
      </w:divBdr>
    </w:div>
    <w:div w:id="1550259905">
      <w:bodyDiv w:val="1"/>
      <w:marLeft w:val="0"/>
      <w:marRight w:val="0"/>
      <w:marTop w:val="0"/>
      <w:marBottom w:val="0"/>
      <w:divBdr>
        <w:top w:val="none" w:sz="0" w:space="0" w:color="auto"/>
        <w:left w:val="none" w:sz="0" w:space="0" w:color="auto"/>
        <w:bottom w:val="none" w:sz="0" w:space="0" w:color="auto"/>
        <w:right w:val="none" w:sz="0" w:space="0" w:color="auto"/>
      </w:divBdr>
    </w:div>
    <w:div w:id="1559709837">
      <w:bodyDiv w:val="1"/>
      <w:marLeft w:val="0"/>
      <w:marRight w:val="0"/>
      <w:marTop w:val="0"/>
      <w:marBottom w:val="0"/>
      <w:divBdr>
        <w:top w:val="none" w:sz="0" w:space="0" w:color="auto"/>
        <w:left w:val="none" w:sz="0" w:space="0" w:color="auto"/>
        <w:bottom w:val="none" w:sz="0" w:space="0" w:color="auto"/>
        <w:right w:val="none" w:sz="0" w:space="0" w:color="auto"/>
      </w:divBdr>
    </w:div>
    <w:div w:id="1577204510">
      <w:bodyDiv w:val="1"/>
      <w:marLeft w:val="0"/>
      <w:marRight w:val="0"/>
      <w:marTop w:val="0"/>
      <w:marBottom w:val="0"/>
      <w:divBdr>
        <w:top w:val="none" w:sz="0" w:space="0" w:color="auto"/>
        <w:left w:val="none" w:sz="0" w:space="0" w:color="auto"/>
        <w:bottom w:val="none" w:sz="0" w:space="0" w:color="auto"/>
        <w:right w:val="none" w:sz="0" w:space="0" w:color="auto"/>
      </w:divBdr>
    </w:div>
    <w:div w:id="1583417495">
      <w:bodyDiv w:val="1"/>
      <w:marLeft w:val="0"/>
      <w:marRight w:val="0"/>
      <w:marTop w:val="0"/>
      <w:marBottom w:val="0"/>
      <w:divBdr>
        <w:top w:val="none" w:sz="0" w:space="0" w:color="auto"/>
        <w:left w:val="none" w:sz="0" w:space="0" w:color="auto"/>
        <w:bottom w:val="none" w:sz="0" w:space="0" w:color="auto"/>
        <w:right w:val="none" w:sz="0" w:space="0" w:color="auto"/>
      </w:divBdr>
    </w:div>
    <w:div w:id="1596746057">
      <w:bodyDiv w:val="1"/>
      <w:marLeft w:val="0"/>
      <w:marRight w:val="0"/>
      <w:marTop w:val="0"/>
      <w:marBottom w:val="0"/>
      <w:divBdr>
        <w:top w:val="none" w:sz="0" w:space="0" w:color="auto"/>
        <w:left w:val="none" w:sz="0" w:space="0" w:color="auto"/>
        <w:bottom w:val="none" w:sz="0" w:space="0" w:color="auto"/>
        <w:right w:val="none" w:sz="0" w:space="0" w:color="auto"/>
      </w:divBdr>
    </w:div>
    <w:div w:id="1683431641">
      <w:bodyDiv w:val="1"/>
      <w:marLeft w:val="0"/>
      <w:marRight w:val="0"/>
      <w:marTop w:val="0"/>
      <w:marBottom w:val="0"/>
      <w:divBdr>
        <w:top w:val="none" w:sz="0" w:space="0" w:color="auto"/>
        <w:left w:val="none" w:sz="0" w:space="0" w:color="auto"/>
        <w:bottom w:val="none" w:sz="0" w:space="0" w:color="auto"/>
        <w:right w:val="none" w:sz="0" w:space="0" w:color="auto"/>
      </w:divBdr>
    </w:div>
    <w:div w:id="1688169797">
      <w:bodyDiv w:val="1"/>
      <w:marLeft w:val="0"/>
      <w:marRight w:val="0"/>
      <w:marTop w:val="0"/>
      <w:marBottom w:val="0"/>
      <w:divBdr>
        <w:top w:val="none" w:sz="0" w:space="0" w:color="auto"/>
        <w:left w:val="none" w:sz="0" w:space="0" w:color="auto"/>
        <w:bottom w:val="none" w:sz="0" w:space="0" w:color="auto"/>
        <w:right w:val="none" w:sz="0" w:space="0" w:color="auto"/>
      </w:divBdr>
    </w:div>
    <w:div w:id="1711030960">
      <w:bodyDiv w:val="1"/>
      <w:marLeft w:val="0"/>
      <w:marRight w:val="0"/>
      <w:marTop w:val="0"/>
      <w:marBottom w:val="0"/>
      <w:divBdr>
        <w:top w:val="none" w:sz="0" w:space="0" w:color="auto"/>
        <w:left w:val="none" w:sz="0" w:space="0" w:color="auto"/>
        <w:bottom w:val="none" w:sz="0" w:space="0" w:color="auto"/>
        <w:right w:val="none" w:sz="0" w:space="0" w:color="auto"/>
      </w:divBdr>
      <w:divsChild>
        <w:div w:id="2142918488">
          <w:marLeft w:val="0"/>
          <w:marRight w:val="0"/>
          <w:marTop w:val="0"/>
          <w:marBottom w:val="0"/>
          <w:divBdr>
            <w:top w:val="none" w:sz="0" w:space="0" w:color="auto"/>
            <w:left w:val="none" w:sz="0" w:space="0" w:color="auto"/>
            <w:bottom w:val="none" w:sz="0" w:space="0" w:color="auto"/>
            <w:right w:val="none" w:sz="0" w:space="0" w:color="auto"/>
          </w:divBdr>
        </w:div>
      </w:divsChild>
    </w:div>
    <w:div w:id="1752776372">
      <w:bodyDiv w:val="1"/>
      <w:marLeft w:val="0"/>
      <w:marRight w:val="0"/>
      <w:marTop w:val="0"/>
      <w:marBottom w:val="0"/>
      <w:divBdr>
        <w:top w:val="none" w:sz="0" w:space="0" w:color="auto"/>
        <w:left w:val="none" w:sz="0" w:space="0" w:color="auto"/>
        <w:bottom w:val="none" w:sz="0" w:space="0" w:color="auto"/>
        <w:right w:val="none" w:sz="0" w:space="0" w:color="auto"/>
      </w:divBdr>
    </w:div>
    <w:div w:id="1762989660">
      <w:bodyDiv w:val="1"/>
      <w:marLeft w:val="0"/>
      <w:marRight w:val="0"/>
      <w:marTop w:val="0"/>
      <w:marBottom w:val="0"/>
      <w:divBdr>
        <w:top w:val="none" w:sz="0" w:space="0" w:color="auto"/>
        <w:left w:val="none" w:sz="0" w:space="0" w:color="auto"/>
        <w:bottom w:val="none" w:sz="0" w:space="0" w:color="auto"/>
        <w:right w:val="none" w:sz="0" w:space="0" w:color="auto"/>
      </w:divBdr>
    </w:div>
    <w:div w:id="1782526647">
      <w:bodyDiv w:val="1"/>
      <w:marLeft w:val="0"/>
      <w:marRight w:val="0"/>
      <w:marTop w:val="0"/>
      <w:marBottom w:val="0"/>
      <w:divBdr>
        <w:top w:val="none" w:sz="0" w:space="0" w:color="auto"/>
        <w:left w:val="none" w:sz="0" w:space="0" w:color="auto"/>
        <w:bottom w:val="none" w:sz="0" w:space="0" w:color="auto"/>
        <w:right w:val="none" w:sz="0" w:space="0" w:color="auto"/>
      </w:divBdr>
    </w:div>
    <w:div w:id="1810708777">
      <w:bodyDiv w:val="1"/>
      <w:marLeft w:val="0"/>
      <w:marRight w:val="0"/>
      <w:marTop w:val="0"/>
      <w:marBottom w:val="0"/>
      <w:divBdr>
        <w:top w:val="none" w:sz="0" w:space="0" w:color="auto"/>
        <w:left w:val="none" w:sz="0" w:space="0" w:color="auto"/>
        <w:bottom w:val="none" w:sz="0" w:space="0" w:color="auto"/>
        <w:right w:val="none" w:sz="0" w:space="0" w:color="auto"/>
      </w:divBdr>
      <w:divsChild>
        <w:div w:id="1978339158">
          <w:marLeft w:val="0"/>
          <w:marRight w:val="0"/>
          <w:marTop w:val="0"/>
          <w:marBottom w:val="0"/>
          <w:divBdr>
            <w:top w:val="none" w:sz="0" w:space="0" w:color="auto"/>
            <w:left w:val="none" w:sz="0" w:space="0" w:color="auto"/>
            <w:bottom w:val="none" w:sz="0" w:space="0" w:color="auto"/>
            <w:right w:val="none" w:sz="0" w:space="0" w:color="auto"/>
          </w:divBdr>
        </w:div>
      </w:divsChild>
    </w:div>
    <w:div w:id="1851215336">
      <w:bodyDiv w:val="1"/>
      <w:marLeft w:val="0"/>
      <w:marRight w:val="0"/>
      <w:marTop w:val="0"/>
      <w:marBottom w:val="0"/>
      <w:divBdr>
        <w:top w:val="none" w:sz="0" w:space="0" w:color="auto"/>
        <w:left w:val="none" w:sz="0" w:space="0" w:color="auto"/>
        <w:bottom w:val="none" w:sz="0" w:space="0" w:color="auto"/>
        <w:right w:val="none" w:sz="0" w:space="0" w:color="auto"/>
      </w:divBdr>
      <w:divsChild>
        <w:div w:id="2095471018">
          <w:marLeft w:val="0"/>
          <w:marRight w:val="0"/>
          <w:marTop w:val="0"/>
          <w:marBottom w:val="0"/>
          <w:divBdr>
            <w:top w:val="none" w:sz="0" w:space="0" w:color="auto"/>
            <w:left w:val="none" w:sz="0" w:space="0" w:color="auto"/>
            <w:bottom w:val="none" w:sz="0" w:space="0" w:color="auto"/>
            <w:right w:val="none" w:sz="0" w:space="0" w:color="auto"/>
          </w:divBdr>
        </w:div>
      </w:divsChild>
    </w:div>
    <w:div w:id="1868911832">
      <w:bodyDiv w:val="1"/>
      <w:marLeft w:val="0"/>
      <w:marRight w:val="0"/>
      <w:marTop w:val="0"/>
      <w:marBottom w:val="0"/>
      <w:divBdr>
        <w:top w:val="none" w:sz="0" w:space="0" w:color="auto"/>
        <w:left w:val="none" w:sz="0" w:space="0" w:color="auto"/>
        <w:bottom w:val="none" w:sz="0" w:space="0" w:color="auto"/>
        <w:right w:val="none" w:sz="0" w:space="0" w:color="auto"/>
      </w:divBdr>
      <w:divsChild>
        <w:div w:id="1374694566">
          <w:marLeft w:val="0"/>
          <w:marRight w:val="0"/>
          <w:marTop w:val="0"/>
          <w:marBottom w:val="0"/>
          <w:divBdr>
            <w:top w:val="none" w:sz="0" w:space="0" w:color="auto"/>
            <w:left w:val="none" w:sz="0" w:space="0" w:color="auto"/>
            <w:bottom w:val="none" w:sz="0" w:space="0" w:color="auto"/>
            <w:right w:val="none" w:sz="0" w:space="0" w:color="auto"/>
          </w:divBdr>
        </w:div>
      </w:divsChild>
    </w:div>
    <w:div w:id="1900626750">
      <w:bodyDiv w:val="1"/>
      <w:marLeft w:val="0"/>
      <w:marRight w:val="0"/>
      <w:marTop w:val="0"/>
      <w:marBottom w:val="0"/>
      <w:divBdr>
        <w:top w:val="none" w:sz="0" w:space="0" w:color="auto"/>
        <w:left w:val="none" w:sz="0" w:space="0" w:color="auto"/>
        <w:bottom w:val="none" w:sz="0" w:space="0" w:color="auto"/>
        <w:right w:val="none" w:sz="0" w:space="0" w:color="auto"/>
      </w:divBdr>
    </w:div>
    <w:div w:id="1908689170">
      <w:bodyDiv w:val="1"/>
      <w:marLeft w:val="0"/>
      <w:marRight w:val="0"/>
      <w:marTop w:val="0"/>
      <w:marBottom w:val="0"/>
      <w:divBdr>
        <w:top w:val="none" w:sz="0" w:space="0" w:color="auto"/>
        <w:left w:val="none" w:sz="0" w:space="0" w:color="auto"/>
        <w:bottom w:val="none" w:sz="0" w:space="0" w:color="auto"/>
        <w:right w:val="none" w:sz="0" w:space="0" w:color="auto"/>
      </w:divBdr>
    </w:div>
    <w:div w:id="1931619039">
      <w:bodyDiv w:val="1"/>
      <w:marLeft w:val="0"/>
      <w:marRight w:val="0"/>
      <w:marTop w:val="0"/>
      <w:marBottom w:val="0"/>
      <w:divBdr>
        <w:top w:val="none" w:sz="0" w:space="0" w:color="auto"/>
        <w:left w:val="none" w:sz="0" w:space="0" w:color="auto"/>
        <w:bottom w:val="none" w:sz="0" w:space="0" w:color="auto"/>
        <w:right w:val="none" w:sz="0" w:space="0" w:color="auto"/>
      </w:divBdr>
    </w:div>
    <w:div w:id="1973630986">
      <w:bodyDiv w:val="1"/>
      <w:marLeft w:val="0"/>
      <w:marRight w:val="0"/>
      <w:marTop w:val="0"/>
      <w:marBottom w:val="0"/>
      <w:divBdr>
        <w:top w:val="none" w:sz="0" w:space="0" w:color="auto"/>
        <w:left w:val="none" w:sz="0" w:space="0" w:color="auto"/>
        <w:bottom w:val="none" w:sz="0" w:space="0" w:color="auto"/>
        <w:right w:val="none" w:sz="0" w:space="0" w:color="auto"/>
      </w:divBdr>
    </w:div>
    <w:div w:id="1986085880">
      <w:bodyDiv w:val="1"/>
      <w:marLeft w:val="0"/>
      <w:marRight w:val="0"/>
      <w:marTop w:val="0"/>
      <w:marBottom w:val="0"/>
      <w:divBdr>
        <w:top w:val="none" w:sz="0" w:space="0" w:color="auto"/>
        <w:left w:val="none" w:sz="0" w:space="0" w:color="auto"/>
        <w:bottom w:val="none" w:sz="0" w:space="0" w:color="auto"/>
        <w:right w:val="none" w:sz="0" w:space="0" w:color="auto"/>
      </w:divBdr>
    </w:div>
    <w:div w:id="1995723231">
      <w:bodyDiv w:val="1"/>
      <w:marLeft w:val="0"/>
      <w:marRight w:val="0"/>
      <w:marTop w:val="0"/>
      <w:marBottom w:val="0"/>
      <w:divBdr>
        <w:top w:val="none" w:sz="0" w:space="0" w:color="auto"/>
        <w:left w:val="none" w:sz="0" w:space="0" w:color="auto"/>
        <w:bottom w:val="none" w:sz="0" w:space="0" w:color="auto"/>
        <w:right w:val="none" w:sz="0" w:space="0" w:color="auto"/>
      </w:divBdr>
    </w:div>
    <w:div w:id="2003770976">
      <w:bodyDiv w:val="1"/>
      <w:marLeft w:val="0"/>
      <w:marRight w:val="0"/>
      <w:marTop w:val="0"/>
      <w:marBottom w:val="0"/>
      <w:divBdr>
        <w:top w:val="none" w:sz="0" w:space="0" w:color="auto"/>
        <w:left w:val="none" w:sz="0" w:space="0" w:color="auto"/>
        <w:bottom w:val="none" w:sz="0" w:space="0" w:color="auto"/>
        <w:right w:val="none" w:sz="0" w:space="0" w:color="auto"/>
      </w:divBdr>
    </w:div>
    <w:div w:id="2010522438">
      <w:bodyDiv w:val="1"/>
      <w:marLeft w:val="0"/>
      <w:marRight w:val="0"/>
      <w:marTop w:val="0"/>
      <w:marBottom w:val="0"/>
      <w:divBdr>
        <w:top w:val="none" w:sz="0" w:space="0" w:color="auto"/>
        <w:left w:val="none" w:sz="0" w:space="0" w:color="auto"/>
        <w:bottom w:val="none" w:sz="0" w:space="0" w:color="auto"/>
        <w:right w:val="none" w:sz="0" w:space="0" w:color="auto"/>
      </w:divBdr>
    </w:div>
    <w:div w:id="2058622914">
      <w:bodyDiv w:val="1"/>
      <w:marLeft w:val="0"/>
      <w:marRight w:val="0"/>
      <w:marTop w:val="0"/>
      <w:marBottom w:val="0"/>
      <w:divBdr>
        <w:top w:val="none" w:sz="0" w:space="0" w:color="auto"/>
        <w:left w:val="none" w:sz="0" w:space="0" w:color="auto"/>
        <w:bottom w:val="none" w:sz="0" w:space="0" w:color="auto"/>
        <w:right w:val="none" w:sz="0" w:space="0" w:color="auto"/>
      </w:divBdr>
    </w:div>
    <w:div w:id="206112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rras\Documents\zarras-home\doc\courses\soft-eng\material\RUP%20Templates\req\rup_sspec.dot"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BC5C66-5D44-4EA3-A70F-BC9145324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rup_sspec.dot</Template>
  <TotalTime>5402</TotalTime>
  <Pages>21</Pages>
  <Words>2947</Words>
  <Characters>16800</Characters>
  <Application>Microsoft Office Word</Application>
  <DocSecurity>0</DocSecurity>
  <Lines>140</Lines>
  <Paragraphs>39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Supplementary Specification</vt:lpstr>
      <vt:lpstr>Supplementary Specification</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Specification</dc:title>
  <dc:subject>&lt;Project Name&gt;</dc:subject>
  <dc:creator>zarras</dc:creator>
  <cp:keywords/>
  <cp:lastModifiedBy>IOANNIS TSOCHLAS</cp:lastModifiedBy>
  <cp:revision>198</cp:revision>
  <cp:lastPrinted>2022-09-27T08:41:00Z</cp:lastPrinted>
  <dcterms:created xsi:type="dcterms:W3CDTF">2024-03-24T11:00:00Z</dcterms:created>
  <dcterms:modified xsi:type="dcterms:W3CDTF">2024-05-18T20:14:00Z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